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Relationship Id="rId4" Type="http://schemas.openxmlformats.org/officeDocument/2006/relationships/custom-properties" Target="docProps/custom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5000" w:type="pct"/>
        <w:shd w:val="clear" w:color="auto" w:fill="761E28" w:themeFill="accent2" w:themeFillShade="BF"/>
        <w:tblLayout w:type="fixed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768"/>
        <w:gridCol w:w="3840"/>
        <w:gridCol w:w="779"/>
        <w:gridCol w:w="5365"/>
        <w:gridCol w:w="5366"/>
      </w:tblGrid>
      <w:tr w:rsidR="008D78A3" w:rsidRPr="00A35E82" w14:paraId="2A5C6426" w14:textId="77777777" w:rsidTr="00770792">
        <w:trPr>
          <w:trHeight w:val="270"/>
        </w:trPr>
        <w:tc>
          <w:tcPr>
            <w:tcW w:w="768" w:type="dxa"/>
            <w:shd w:val="clear" w:color="auto" w:fill="761E28" w:themeFill="accent2" w:themeFillShade="BF"/>
          </w:tcPr>
          <w:p w14:paraId="5E645B56" w14:textId="77777777" w:rsidR="008D78A3" w:rsidRPr="00A35E82" w:rsidRDefault="008D78A3">
            <w:pPr>
              <w:spacing w:after="0"/>
            </w:pPr>
            <w:bookmarkStart w:id="0" w:name="_Hlk516410281"/>
          </w:p>
        </w:tc>
        <w:tc>
          <w:tcPr>
            <w:tcW w:w="3840" w:type="dxa"/>
            <w:vMerge w:val="restart"/>
            <w:shd w:val="clear" w:color="auto" w:fill="761E28" w:themeFill="accent2" w:themeFillShade="BF"/>
          </w:tcPr>
          <w:p w14:paraId="4B10EC13" w14:textId="3A46A2BB" w:rsidR="008B451F" w:rsidRPr="00A35E82" w:rsidRDefault="0043576E" w:rsidP="0043576E">
            <w:pPr>
              <w:pStyle w:val="Titre1"/>
              <w:tabs>
                <w:tab w:val="left" w:pos="511"/>
                <w:tab w:val="center" w:pos="1920"/>
              </w:tabs>
              <w:jc w:val="left"/>
              <w:rPr>
                <w:sz w:val="18"/>
              </w:rPr>
            </w:pPr>
            <w:r>
              <w:rPr>
                <w:sz w:val="18"/>
              </w:rPr>
              <w:tab/>
            </w:r>
            <w:r>
              <w:rPr>
                <w:sz w:val="18"/>
              </w:rPr>
              <w:tab/>
            </w:r>
            <w:r w:rsidR="0084613B">
              <w:drawing>
                <wp:inline distT="0" distB="0" distL="0" distR="0" wp14:anchorId="6FDC6ED4" wp14:editId="21293B32">
                  <wp:extent cx="628392" cy="438150"/>
                  <wp:effectExtent l="0" t="0" r="635" b="0"/>
                  <wp:docPr id="48" name="Image 48" descr="Une image contenant texte, tableau blanc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Image 48" descr="Une image contenant texte, tableau blanc&#10;&#10;Description générée automatiquement"/>
                          <pic:cNvPicPr/>
                        </pic:nvPicPr>
                        <pic:blipFill rotWithShape="1"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3882" t="15869" r="15317" b="22726"/>
                          <a:stretch/>
                        </pic:blipFill>
                        <pic:spPr bwMode="auto">
                          <a:xfrm>
                            <a:off x="0" y="0"/>
                            <a:ext cx="641954" cy="4476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softEdge rad="112500"/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8CDE9AD" w14:textId="3419CA72" w:rsidR="008D78A3" w:rsidRPr="00C143AE" w:rsidRDefault="00E239C9" w:rsidP="00CE7A22">
            <w:pPr>
              <w:pStyle w:val="Titre1"/>
              <w:shd w:val="clear" w:color="auto" w:fill="262626" w:themeFill="text1" w:themeFillTint="D9"/>
              <w:jc w:val="left"/>
              <w:rPr>
                <w:rFonts w:ascii="Algerian" w:hAnsi="Algerian"/>
                <w:color w:val="FF0000"/>
              </w:rPr>
            </w:pPr>
            <w:r w:rsidRPr="002038DC">
              <w:rPr>
                <w:rFonts w:ascii="Algerian" w:hAnsi="Algerian"/>
                <w:color w:val="FF0000"/>
                <w14:textFill>
                  <w14:gradFill>
                    <w14:gsLst>
                      <w14:gs w14:pos="0">
                        <w14:srgbClr w14:val="FF0000">
                          <w14:shade w14:val="30000"/>
                          <w14:satMod w14:val="115000"/>
                        </w14:srgbClr>
                      </w14:gs>
                      <w14:gs w14:pos="50000">
                        <w14:srgbClr w14:val="FF0000">
                          <w14:shade w14:val="67500"/>
                          <w14:satMod w14:val="115000"/>
                        </w14:srgbClr>
                      </w14:gs>
                      <w14:gs w14:pos="100000">
                        <w14:srgbClr w14:val="FF0000">
                          <w14:shade w14:val="100000"/>
                          <w14:satMod w14:val="115000"/>
                        </w14:srgbClr>
                      </w14:gs>
                    </w14:gsLst>
                    <w14:lin w14:ang="16200000" w14:scaled="0"/>
                  </w14:gradFill>
                </w14:textFill>
              </w:rPr>
              <w:t>MAGHREB</w:t>
            </w:r>
            <w:r w:rsidRPr="00C143AE">
              <w:rPr>
                <w:rFonts w:ascii="Algerian" w:hAnsi="Algerian"/>
              </w:rPr>
              <w:t>’N</w:t>
            </w:r>
            <w:r w:rsidRPr="00C143AE">
              <w:rPr>
                <w:rFonts w:ascii="Algerian" w:hAnsi="Algerian"/>
                <w:color w:val="FF0000"/>
              </w:rPr>
              <w:t xml:space="preserve"> </w:t>
            </w:r>
            <w:r w:rsidRPr="00764B43">
              <w:rPr>
                <w:rFonts w:ascii="Algerian" w:hAnsi="Algerian"/>
                <w:color w:val="00B050"/>
                <w14:textFill>
                  <w14:gradFill>
                    <w14:gsLst>
                      <w14:gs w14:pos="0">
                        <w14:srgbClr w14:val="00B050">
                          <w14:shade w14:val="30000"/>
                          <w14:satMod w14:val="115000"/>
                        </w14:srgbClr>
                      </w14:gs>
                      <w14:gs w14:pos="50000">
                        <w14:srgbClr w14:val="00B050">
                          <w14:shade w14:val="67500"/>
                          <w14:satMod w14:val="115000"/>
                        </w14:srgbClr>
                      </w14:gs>
                      <w14:gs w14:pos="100000">
                        <w14:srgbClr w14:val="00B050">
                          <w14:shade w14:val="100000"/>
                          <w14:satMod w14:val="115000"/>
                        </w14:srgbClr>
                      </w14:gs>
                    </w14:gsLst>
                    <w14:lin w14:ang="5400000" w14:scaled="0"/>
                  </w14:gradFill>
                </w14:textFill>
              </w:rPr>
              <w:t>FOOD</w:t>
            </w:r>
          </w:p>
          <w:p w14:paraId="34CD8840" w14:textId="410D098C" w:rsidR="008D78A3" w:rsidRPr="00A35E82" w:rsidRDefault="007D2ACA" w:rsidP="007D2ACA">
            <w:r>
              <w:rPr>
                <w:noProof/>
              </w:rPr>
              <w:drawing>
                <wp:inline distT="0" distB="0" distL="0" distR="0" wp14:anchorId="49D135C5" wp14:editId="1A25FD9F">
                  <wp:extent cx="2447925" cy="5400675"/>
                  <wp:effectExtent l="0" t="0" r="9525" b="9525"/>
                  <wp:docPr id="1" name="Image 1" descr="Une image contenant texte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 1" descr="Une image contenant texte&#10;&#10;Description générée automatiquement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8337" cy="54015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softEdge rad="112500"/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9" w:type="dxa"/>
            <w:shd w:val="clear" w:color="auto" w:fill="761E28" w:themeFill="accent2" w:themeFillShade="BF"/>
          </w:tcPr>
          <w:p w14:paraId="4BF0D44B" w14:textId="77777777" w:rsidR="008D78A3" w:rsidRPr="00A35E82" w:rsidRDefault="008D78A3">
            <w:pPr>
              <w:spacing w:after="0"/>
            </w:pPr>
          </w:p>
        </w:tc>
        <w:tc>
          <w:tcPr>
            <w:tcW w:w="5365" w:type="dxa"/>
            <w:shd w:val="clear" w:color="auto" w:fill="761E28" w:themeFill="accent2" w:themeFillShade="BF"/>
          </w:tcPr>
          <w:p w14:paraId="710D214D" w14:textId="77777777" w:rsidR="008D78A3" w:rsidRPr="00A35E82" w:rsidRDefault="008D78A3">
            <w:pPr>
              <w:spacing w:after="0"/>
            </w:pPr>
          </w:p>
        </w:tc>
        <w:tc>
          <w:tcPr>
            <w:tcW w:w="5366" w:type="dxa"/>
            <w:vMerge w:val="restart"/>
            <w:shd w:val="clear" w:color="auto" w:fill="761E28" w:themeFill="accent2" w:themeFillShade="BF"/>
          </w:tcPr>
          <w:p w14:paraId="609979D8" w14:textId="4A45520F" w:rsidR="00D73C4C" w:rsidRDefault="00D73C4C" w:rsidP="008B451F">
            <w:pPr>
              <w:spacing w:after="0"/>
              <w:jc w:val="center"/>
              <w:rPr>
                <w:noProof/>
              </w:rPr>
            </w:pPr>
          </w:p>
          <w:p w14:paraId="1FECF2E4" w14:textId="7979D282" w:rsidR="00D73C4C" w:rsidRDefault="00D73C4C" w:rsidP="008B451F">
            <w:pPr>
              <w:spacing w:after="0"/>
              <w:jc w:val="center"/>
              <w:rPr>
                <w:noProof/>
              </w:rPr>
            </w:pPr>
          </w:p>
          <w:p w14:paraId="7D8DAC97" w14:textId="41B8E6F2" w:rsidR="00D73C4C" w:rsidRDefault="00202672" w:rsidP="008B451F">
            <w:pPr>
              <w:spacing w:after="0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D80A2E9" wp14:editId="7D189AB0">
                  <wp:extent cx="3395570" cy="2400300"/>
                  <wp:effectExtent l="0" t="0" r="0" b="0"/>
                  <wp:docPr id="78" name="Image 78" descr="Une image contenant table, intérieur, alimentation, assiette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" name="Image 78" descr="Une image contenant table, intérieur, alimentation, assiette&#10;&#10;Description générée automatiquement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99913" cy="24033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softEdge rad="112500"/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14:paraId="41E7D125" w14:textId="72F79EA7" w:rsidR="00D73C4C" w:rsidRDefault="00D73C4C" w:rsidP="008B451F">
            <w:pPr>
              <w:spacing w:after="0"/>
              <w:jc w:val="center"/>
              <w:rPr>
                <w:noProof/>
              </w:rPr>
            </w:pPr>
          </w:p>
          <w:p w14:paraId="7D11DCF9" w14:textId="07C666C7" w:rsidR="00D73C4C" w:rsidRDefault="00D73C4C" w:rsidP="00CF7CF3">
            <w:pPr>
              <w:spacing w:after="0"/>
              <w:rPr>
                <w:noProof/>
              </w:rPr>
            </w:pPr>
          </w:p>
          <w:p w14:paraId="1FC381EF" w14:textId="2ED597AE" w:rsidR="008D78A3" w:rsidRPr="00A35E82" w:rsidRDefault="008D78A3" w:rsidP="008B451F">
            <w:pPr>
              <w:spacing w:after="0"/>
              <w:jc w:val="center"/>
            </w:pPr>
          </w:p>
        </w:tc>
      </w:tr>
      <w:tr w:rsidR="008D78A3" w:rsidRPr="00A35E82" w14:paraId="48CC0A2B" w14:textId="77777777" w:rsidTr="00770792">
        <w:trPr>
          <w:trHeight w:val="4140"/>
        </w:trPr>
        <w:tc>
          <w:tcPr>
            <w:tcW w:w="768" w:type="dxa"/>
            <w:shd w:val="clear" w:color="auto" w:fill="761E28" w:themeFill="accent2" w:themeFillShade="BF"/>
          </w:tcPr>
          <w:p w14:paraId="357AD3BB" w14:textId="77777777" w:rsidR="008D78A3" w:rsidRPr="00A35E82" w:rsidRDefault="008D78A3">
            <w:pPr>
              <w:spacing w:after="0"/>
            </w:pPr>
          </w:p>
        </w:tc>
        <w:tc>
          <w:tcPr>
            <w:tcW w:w="3840" w:type="dxa"/>
            <w:vMerge/>
            <w:shd w:val="clear" w:color="auto" w:fill="761E28" w:themeFill="accent2" w:themeFillShade="BF"/>
          </w:tcPr>
          <w:p w14:paraId="4419832D" w14:textId="77777777" w:rsidR="008D78A3" w:rsidRPr="00A35E82" w:rsidRDefault="008D78A3" w:rsidP="008D78A3"/>
        </w:tc>
        <w:tc>
          <w:tcPr>
            <w:tcW w:w="779" w:type="dxa"/>
            <w:shd w:val="clear" w:color="auto" w:fill="761E28" w:themeFill="accent2" w:themeFillShade="BF"/>
          </w:tcPr>
          <w:p w14:paraId="21CA31D0" w14:textId="77777777" w:rsidR="008D78A3" w:rsidRPr="00A35E82" w:rsidRDefault="008D78A3">
            <w:pPr>
              <w:spacing w:after="0"/>
            </w:pPr>
          </w:p>
        </w:tc>
        <w:tc>
          <w:tcPr>
            <w:tcW w:w="5365" w:type="dxa"/>
            <w:shd w:val="clear" w:color="auto" w:fill="761E28" w:themeFill="accent2" w:themeFillShade="BF"/>
            <w:vAlign w:val="center"/>
          </w:tcPr>
          <w:p w14:paraId="64E5B195" w14:textId="4F467359" w:rsidR="008B451F" w:rsidRPr="00A35E82" w:rsidRDefault="006B0978" w:rsidP="006B0978">
            <w:pPr>
              <w:pStyle w:val="Citation"/>
              <w:jc w:val="left"/>
              <w:rPr>
                <w:sz w:val="28"/>
              </w:rPr>
            </w:pPr>
            <w:r>
              <w:rPr>
                <w:sz w:val="28"/>
                <w:szCs w:val="28"/>
              </w:rPr>
              <w:t xml:space="preserve">           </w:t>
            </w:r>
            <w:r w:rsidR="00991AF1">
              <w:rPr>
                <w:noProof/>
              </w:rPr>
              <w:drawing>
                <wp:inline distT="0" distB="0" distL="0" distR="0" wp14:anchorId="3D9A5222" wp14:editId="1943AECB">
                  <wp:extent cx="790575" cy="457200"/>
                  <wp:effectExtent l="0" t="0" r="0" b="0"/>
                  <wp:docPr id="26" name="Imag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age 26"/>
                          <pic:cNvPicPr/>
                        </pic:nvPicPr>
                        <pic:blipFill rotWithShape="1"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0752"/>
                          <a:stretch/>
                        </pic:blipFill>
                        <pic:spPr bwMode="auto">
                          <a:xfrm>
                            <a:off x="0" y="0"/>
                            <a:ext cx="791749" cy="457879"/>
                          </a:xfrm>
                          <a:prstGeom prst="ellipse">
                            <a:avLst/>
                          </a:prstGeom>
                          <a:ln>
                            <a:noFill/>
                          </a:ln>
                          <a:effectLst>
                            <a:softEdge rad="112500"/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="00AA6A4B" w:rsidRPr="0C5D312E">
              <w:rPr>
                <w:sz w:val="28"/>
                <w:szCs w:val="28"/>
              </w:rPr>
              <w:t xml:space="preserve"> </w:t>
            </w:r>
          </w:p>
          <w:p w14:paraId="0BFC9EA3" w14:textId="4FF8F5DD" w:rsidR="008D78A3" w:rsidRPr="003B1DD3" w:rsidRDefault="00314A19" w:rsidP="003B1DD3">
            <w:pPr>
              <w:pStyle w:val="Citation"/>
              <w:ind w:left="0"/>
            </w:pPr>
            <w:r w:rsidRPr="00770792">
              <w:rPr>
                <w:rFonts w:ascii="Algerian" w:hAnsi="Algerian"/>
                <w:color w:val="FF0000"/>
                <w:sz w:val="36"/>
                <w:szCs w:val="36"/>
                <w:shd w:val="clear" w:color="auto" w:fill="761E28" w:themeFill="accent2" w:themeFillShade="BF"/>
                <w14:textFill>
                  <w14:gradFill>
                    <w14:gsLst>
                      <w14:gs w14:pos="0">
                        <w14:srgbClr w14:val="FF0000">
                          <w14:tint w14:val="66000"/>
                          <w14:satMod w14:val="160000"/>
                        </w14:srgbClr>
                      </w14:gs>
                      <w14:gs w14:pos="50000">
                        <w14:srgbClr w14:val="FF0000">
                          <w14:tint w14:val="44500"/>
                          <w14:satMod w14:val="160000"/>
                        </w14:srgbClr>
                      </w14:gs>
                      <w14:gs w14:pos="100000">
                        <w14:srgbClr w14:val="FF0000">
                          <w14:tint w14:val="23500"/>
                          <w14:satMod w14:val="160000"/>
                        </w14:srgbClr>
                      </w14:gs>
                    </w14:gsLst>
                    <w14:lin w14:ang="16200000" w14:scaled="0"/>
                  </w14:gradFill>
                </w14:textFill>
              </w:rPr>
              <w:t xml:space="preserve">VOTRE RAYON DE </w:t>
            </w:r>
            <w:r w:rsidR="00E15B64" w:rsidRPr="00770792">
              <w:rPr>
                <w:rFonts w:ascii="Algerian" w:hAnsi="Algerian"/>
                <w:color w:val="FF0000"/>
                <w:sz w:val="36"/>
                <w:szCs w:val="36"/>
                <w:shd w:val="clear" w:color="auto" w:fill="761E28" w:themeFill="accent2" w:themeFillShade="BF"/>
                <w14:textFill>
                  <w14:gradFill>
                    <w14:gsLst>
                      <w14:gs w14:pos="0">
                        <w14:srgbClr w14:val="FF0000">
                          <w14:tint w14:val="66000"/>
                          <w14:satMod w14:val="160000"/>
                        </w14:srgbClr>
                      </w14:gs>
                      <w14:gs w14:pos="50000">
                        <w14:srgbClr w14:val="FF0000">
                          <w14:tint w14:val="44500"/>
                          <w14:satMod w14:val="160000"/>
                        </w14:srgbClr>
                      </w14:gs>
                      <w14:gs w14:pos="100000">
                        <w14:srgbClr w14:val="FF0000">
                          <w14:tint w14:val="23500"/>
                          <w14:satMod w14:val="160000"/>
                        </w14:srgbClr>
                      </w14:gs>
                    </w14:gsLst>
                    <w14:lin w14:ang="16200000" w14:scaled="0"/>
                  </w14:gradFill>
                </w14:textFill>
              </w:rPr>
              <w:t xml:space="preserve">  </w:t>
            </w:r>
            <w:r w:rsidRPr="00770792">
              <w:rPr>
                <w:rFonts w:ascii="Algerian" w:hAnsi="Algerian"/>
                <w:color w:val="FF0000"/>
                <w:sz w:val="36"/>
                <w:szCs w:val="36"/>
                <w:shd w:val="clear" w:color="auto" w:fill="761E28" w:themeFill="accent2" w:themeFillShade="BF"/>
                <w14:textFill>
                  <w14:gradFill>
                    <w14:gsLst>
                      <w14:gs w14:pos="0">
                        <w14:srgbClr w14:val="FF0000">
                          <w14:tint w14:val="66000"/>
                          <w14:satMod w14:val="160000"/>
                        </w14:srgbClr>
                      </w14:gs>
                      <w14:gs w14:pos="50000">
                        <w14:srgbClr w14:val="FF0000">
                          <w14:tint w14:val="44500"/>
                          <w14:satMod w14:val="160000"/>
                        </w14:srgbClr>
                      </w14:gs>
                      <w14:gs w14:pos="100000">
                        <w14:srgbClr w14:val="FF0000">
                          <w14:tint w14:val="23500"/>
                          <w14:satMod w14:val="160000"/>
                        </w14:srgbClr>
                      </w14:gs>
                    </w14:gsLst>
                    <w14:lin w14:ang="16200000" w14:scaled="0"/>
                  </w14:gradFill>
                </w14:textFill>
              </w:rPr>
              <w:t>SOLEIL</w:t>
            </w:r>
            <w:r>
              <w:rPr>
                <w:noProof/>
              </w:rPr>
              <w:t xml:space="preserve"> </w:t>
            </w:r>
            <w:r w:rsidR="00AE1205">
              <w:rPr>
                <w:noProof/>
              </w:rPr>
              <w:drawing>
                <wp:inline distT="0" distB="0" distL="0" distR="0" wp14:anchorId="57A0B996" wp14:editId="42BB3298">
                  <wp:extent cx="2362200" cy="1322705"/>
                  <wp:effectExtent l="0" t="0" r="0" b="1270"/>
                  <wp:docPr id="23" name="Image 23" descr="Une image contenant table, assiette, alimentation, assis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Image 23" descr="Une image contenant table, assiette, alimentation, assis&#10;&#10;Description générée automatiquement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2200" cy="1322705"/>
                          </a:xfrm>
                          <a:prstGeom prst="ellipse">
                            <a:avLst/>
                          </a:prstGeom>
                          <a:ln>
                            <a:noFill/>
                          </a:ln>
                          <a:effectLst>
                            <a:softEdge rad="112500"/>
                          </a:effectLst>
                        </pic:spPr>
                      </pic:pic>
                    </a:graphicData>
                  </a:graphic>
                </wp:inline>
              </w:drawing>
            </w:r>
            <w:r w:rsidR="00C447EB">
              <w:rPr>
                <w:rFonts w:ascii="Algerian" w:hAnsi="Algerian"/>
                <w:b w:val="0"/>
                <w:bCs/>
                <w:sz w:val="36"/>
                <w:szCs w:val="36"/>
              </w:rPr>
              <w:t xml:space="preserve">   </w:t>
            </w:r>
            <w:r w:rsidR="005E6446">
              <w:rPr>
                <w:rFonts w:ascii="Algerian" w:hAnsi="Algerian"/>
                <w:b w:val="0"/>
                <w:bCs/>
                <w:sz w:val="36"/>
                <w:szCs w:val="36"/>
              </w:rPr>
              <w:t xml:space="preserve"> </w:t>
            </w:r>
          </w:p>
        </w:tc>
        <w:tc>
          <w:tcPr>
            <w:tcW w:w="5366" w:type="dxa"/>
            <w:vMerge/>
            <w:shd w:val="clear" w:color="auto" w:fill="761E28" w:themeFill="accent2" w:themeFillShade="BF"/>
          </w:tcPr>
          <w:p w14:paraId="755E96CC" w14:textId="77777777" w:rsidR="008D78A3" w:rsidRPr="00A35E82" w:rsidRDefault="008D78A3">
            <w:pPr>
              <w:spacing w:after="0"/>
            </w:pPr>
          </w:p>
        </w:tc>
      </w:tr>
      <w:tr w:rsidR="008D78A3" w:rsidRPr="00A35E82" w14:paraId="2A52564D" w14:textId="77777777" w:rsidTr="00770792">
        <w:trPr>
          <w:trHeight w:val="720"/>
        </w:trPr>
        <w:tc>
          <w:tcPr>
            <w:tcW w:w="768" w:type="dxa"/>
            <w:shd w:val="clear" w:color="auto" w:fill="761E28" w:themeFill="accent2" w:themeFillShade="BF"/>
          </w:tcPr>
          <w:p w14:paraId="56AEE96A" w14:textId="77777777" w:rsidR="008D78A3" w:rsidRPr="00A35E82" w:rsidRDefault="008D78A3">
            <w:pPr>
              <w:spacing w:after="0"/>
            </w:pPr>
          </w:p>
        </w:tc>
        <w:tc>
          <w:tcPr>
            <w:tcW w:w="3840" w:type="dxa"/>
            <w:vMerge/>
            <w:shd w:val="clear" w:color="auto" w:fill="761E28" w:themeFill="accent2" w:themeFillShade="BF"/>
          </w:tcPr>
          <w:p w14:paraId="0F3D6087" w14:textId="77777777" w:rsidR="008D78A3" w:rsidRPr="00A35E82" w:rsidRDefault="008D78A3">
            <w:pPr>
              <w:spacing w:after="0"/>
            </w:pPr>
          </w:p>
        </w:tc>
        <w:tc>
          <w:tcPr>
            <w:tcW w:w="779" w:type="dxa"/>
            <w:shd w:val="clear" w:color="auto" w:fill="761E28" w:themeFill="accent2" w:themeFillShade="BF"/>
          </w:tcPr>
          <w:p w14:paraId="40ACC66D" w14:textId="77777777" w:rsidR="008D78A3" w:rsidRPr="00A35E82" w:rsidRDefault="008D78A3">
            <w:pPr>
              <w:spacing w:after="0"/>
            </w:pPr>
          </w:p>
        </w:tc>
        <w:tc>
          <w:tcPr>
            <w:tcW w:w="5365" w:type="dxa"/>
            <w:shd w:val="clear" w:color="auto" w:fill="761E28" w:themeFill="accent2" w:themeFillShade="BF"/>
          </w:tcPr>
          <w:p w14:paraId="066FA45B" w14:textId="733FFB33" w:rsidR="006C2BD6" w:rsidRPr="00382E2C" w:rsidRDefault="008D5EAF">
            <w:pPr>
              <w:spacing w:after="0"/>
              <w:rPr>
                <w:rFonts w:ascii="Algerian" w:hAnsi="Algerian"/>
                <w:color w:val="FF0000"/>
                <w:sz w:val="36"/>
                <w:szCs w:val="36"/>
                <w14:textFill>
                  <w14:gradFill>
                    <w14:gsLst>
                      <w14:gs w14:pos="0">
                        <w14:srgbClr w14:val="FF0000">
                          <w14:tint w14:val="66000"/>
                          <w14:satMod w14:val="160000"/>
                        </w14:srgbClr>
                      </w14:gs>
                      <w14:gs w14:pos="50000">
                        <w14:srgbClr w14:val="FF0000">
                          <w14:tint w14:val="44500"/>
                          <w14:satMod w14:val="160000"/>
                        </w14:srgbClr>
                      </w14:gs>
                      <w14:gs w14:pos="100000">
                        <w14:srgbClr w14:val="FF0000">
                          <w14:tint w14:val="23500"/>
                          <w14:satMod w14:val="160000"/>
                        </w14:srgbClr>
                      </w14:gs>
                    </w14:gsLst>
                    <w14:lin w14:ang="5400000" w14:scaled="0"/>
                  </w14:gradFill>
                </w14:textFill>
              </w:rPr>
            </w:pPr>
            <w:r w:rsidRPr="00382E2C">
              <w:rPr>
                <w:rFonts w:ascii="Algerian" w:hAnsi="Algerian"/>
                <w:color w:val="FF0000"/>
                <w:sz w:val="36"/>
                <w:szCs w:val="36"/>
                <w14:textFill>
                  <w14:gradFill>
                    <w14:gsLst>
                      <w14:gs w14:pos="0">
                        <w14:srgbClr w14:val="FF0000">
                          <w14:tint w14:val="66000"/>
                          <w14:satMod w14:val="160000"/>
                        </w14:srgbClr>
                      </w14:gs>
                      <w14:gs w14:pos="50000">
                        <w14:srgbClr w14:val="FF0000">
                          <w14:tint w14:val="44500"/>
                          <w14:satMod w14:val="160000"/>
                        </w14:srgbClr>
                      </w14:gs>
                      <w14:gs w14:pos="100000">
                        <w14:srgbClr w14:val="FF0000">
                          <w14:tint w14:val="23500"/>
                          <w14:satMod w14:val="160000"/>
                        </w14:srgbClr>
                      </w14:gs>
                    </w14:gsLst>
                    <w14:lin w14:ang="5400000" w14:scaled="0"/>
                  </w14:gradFill>
                </w14:textFill>
              </w:rPr>
              <w:t>LES PETITS PLATS FAIT MAISON</w:t>
            </w:r>
          </w:p>
          <w:p w14:paraId="3F4523F5" w14:textId="34C917C6" w:rsidR="008D78A3" w:rsidRPr="00382E2C" w:rsidRDefault="006C2BD6">
            <w:pPr>
              <w:spacing w:after="0"/>
              <w:rPr>
                <w:rFonts w:ascii="Algerian" w:hAnsi="Algerian"/>
                <w:color w:val="FF0000"/>
                <w:highlight w:val="red"/>
                <w14:textFill>
                  <w14:gradFill>
                    <w14:gsLst>
                      <w14:gs w14:pos="0">
                        <w14:srgbClr w14:val="FF0000">
                          <w14:tint w14:val="66000"/>
                          <w14:satMod w14:val="160000"/>
                        </w14:srgbClr>
                      </w14:gs>
                      <w14:gs w14:pos="50000">
                        <w14:srgbClr w14:val="FF0000">
                          <w14:tint w14:val="44500"/>
                          <w14:satMod w14:val="160000"/>
                        </w14:srgbClr>
                      </w14:gs>
                      <w14:gs w14:pos="100000">
                        <w14:srgbClr w14:val="FF0000">
                          <w14:tint w14:val="23500"/>
                          <w14:satMod w14:val="160000"/>
                        </w14:srgbClr>
                      </w14:gs>
                    </w14:gsLst>
                    <w14:lin w14:ang="5400000" w14:scaled="0"/>
                  </w14:gradFill>
                </w14:textFill>
              </w:rPr>
            </w:pPr>
            <w:r w:rsidRPr="00382E2C">
              <w:rPr>
                <w:color w:val="FF0000"/>
                <w14:textFill>
                  <w14:gradFill>
                    <w14:gsLst>
                      <w14:gs w14:pos="0">
                        <w14:srgbClr w14:val="FF0000">
                          <w14:tint w14:val="66000"/>
                          <w14:satMod w14:val="160000"/>
                        </w14:srgbClr>
                      </w14:gs>
                      <w14:gs w14:pos="50000">
                        <w14:srgbClr w14:val="FF0000">
                          <w14:tint w14:val="44500"/>
                          <w14:satMod w14:val="160000"/>
                        </w14:srgbClr>
                      </w14:gs>
                      <w14:gs w14:pos="100000">
                        <w14:srgbClr w14:val="FF0000">
                          <w14:tint w14:val="23500"/>
                          <w14:satMod w14:val="160000"/>
                        </w14:srgbClr>
                      </w14:gs>
                    </w14:gsLst>
                    <w14:lin w14:ang="5400000" w14:scaled="0"/>
                  </w14:gradFill>
                </w14:textFill>
              </w:rPr>
              <w:t xml:space="preserve">     </w:t>
            </w:r>
            <w:r w:rsidR="00D75689" w:rsidRPr="00382E2C">
              <w:rPr>
                <w:color w:val="FF0000"/>
                <w14:textFill>
                  <w14:gradFill>
                    <w14:gsLst>
                      <w14:gs w14:pos="0">
                        <w14:srgbClr w14:val="FF0000">
                          <w14:tint w14:val="66000"/>
                          <w14:satMod w14:val="160000"/>
                        </w14:srgbClr>
                      </w14:gs>
                      <w14:gs w14:pos="50000">
                        <w14:srgbClr w14:val="FF0000">
                          <w14:tint w14:val="44500"/>
                          <w14:satMod w14:val="160000"/>
                        </w14:srgbClr>
                      </w14:gs>
                      <w14:gs w14:pos="100000">
                        <w14:srgbClr w14:val="FF0000">
                          <w14:tint w14:val="23500"/>
                          <w14:satMod w14:val="160000"/>
                        </w14:srgbClr>
                      </w14:gs>
                    </w14:gsLst>
                    <w14:lin w14:ang="5400000" w14:scaled="0"/>
                  </w14:gradFill>
                </w14:textFill>
              </w:rPr>
              <w:t xml:space="preserve"> </w:t>
            </w:r>
          </w:p>
        </w:tc>
        <w:tc>
          <w:tcPr>
            <w:tcW w:w="5366" w:type="dxa"/>
            <w:vMerge/>
            <w:shd w:val="clear" w:color="auto" w:fill="761E28" w:themeFill="accent2" w:themeFillShade="BF"/>
          </w:tcPr>
          <w:p w14:paraId="5A81381B" w14:textId="77777777" w:rsidR="008D78A3" w:rsidRPr="00A35E82" w:rsidRDefault="008D78A3">
            <w:pPr>
              <w:spacing w:after="0"/>
            </w:pPr>
          </w:p>
        </w:tc>
      </w:tr>
      <w:tr w:rsidR="008D78A3" w:rsidRPr="00A35E82" w14:paraId="13DAB1BA" w14:textId="77777777" w:rsidTr="00770792">
        <w:trPr>
          <w:trHeight w:val="3060"/>
        </w:trPr>
        <w:tc>
          <w:tcPr>
            <w:tcW w:w="768" w:type="dxa"/>
            <w:shd w:val="clear" w:color="auto" w:fill="761E28" w:themeFill="accent2" w:themeFillShade="BF"/>
          </w:tcPr>
          <w:p w14:paraId="33C5906E" w14:textId="77777777" w:rsidR="008D78A3" w:rsidRPr="00A35E82" w:rsidRDefault="008D78A3">
            <w:pPr>
              <w:spacing w:after="0"/>
            </w:pPr>
          </w:p>
        </w:tc>
        <w:tc>
          <w:tcPr>
            <w:tcW w:w="3840" w:type="dxa"/>
            <w:vMerge/>
            <w:shd w:val="clear" w:color="auto" w:fill="761E28" w:themeFill="accent2" w:themeFillShade="BF"/>
          </w:tcPr>
          <w:p w14:paraId="3D42983D" w14:textId="77777777" w:rsidR="008D78A3" w:rsidRPr="00A35E82" w:rsidRDefault="008D78A3">
            <w:pPr>
              <w:spacing w:after="0"/>
            </w:pPr>
          </w:p>
        </w:tc>
        <w:tc>
          <w:tcPr>
            <w:tcW w:w="779" w:type="dxa"/>
            <w:shd w:val="clear" w:color="auto" w:fill="761E28" w:themeFill="accent2" w:themeFillShade="BF"/>
          </w:tcPr>
          <w:p w14:paraId="3ED7328E" w14:textId="77777777" w:rsidR="008D78A3" w:rsidRPr="00A35E82" w:rsidRDefault="008D78A3">
            <w:pPr>
              <w:spacing w:after="0"/>
            </w:pPr>
          </w:p>
        </w:tc>
        <w:tc>
          <w:tcPr>
            <w:tcW w:w="5365" w:type="dxa"/>
            <w:shd w:val="clear" w:color="auto" w:fill="761E28" w:themeFill="accent2" w:themeFillShade="BF"/>
          </w:tcPr>
          <w:p w14:paraId="60BB359F" w14:textId="7243C253" w:rsidR="008D78A3" w:rsidRPr="00A35E82" w:rsidRDefault="00AD469A">
            <w:pPr>
              <w:spacing w:after="0"/>
            </w:pPr>
            <w:r>
              <w:rPr>
                <w:noProof/>
              </w:rPr>
              <w:drawing>
                <wp:inline distT="0" distB="0" distL="0" distR="0" wp14:anchorId="2C82D7C6" wp14:editId="7F9DC037">
                  <wp:extent cx="3405280" cy="1943100"/>
                  <wp:effectExtent l="0" t="0" r="5080" b="0"/>
                  <wp:docPr id="71" name="Image 71" descr="Une image contenant table, alimentation, assis, petit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" name="Image 71" descr="Une image contenant table, alimentation, assis, petit&#10;&#10;Description générée automatiquement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8699" cy="19450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softEdge rad="112500"/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66" w:type="dxa"/>
            <w:shd w:val="clear" w:color="auto" w:fill="761E28" w:themeFill="accent2" w:themeFillShade="BF"/>
            <w:vAlign w:val="center"/>
          </w:tcPr>
          <w:p w14:paraId="1CDAE046" w14:textId="18BCB171" w:rsidR="008B451F" w:rsidRPr="00A35E82" w:rsidRDefault="007E51C4" w:rsidP="00EA0139">
            <w:pPr>
              <w:spacing w:after="0"/>
            </w:pPr>
            <w:r>
              <w:rPr>
                <w:noProof/>
                <w:lang w:bidi="fr-FR"/>
              </w:rPr>
              <w:drawing>
                <wp:inline distT="0" distB="0" distL="0" distR="0" wp14:anchorId="19EFFBE4" wp14:editId="7602220C">
                  <wp:extent cx="3410093" cy="1923693"/>
                  <wp:effectExtent l="0" t="0" r="0" b="635"/>
                  <wp:docPr id="72" name="Image 72" descr="Une image contenant table, alimentation, assiette, en bois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" name="Image 72" descr="Une image contenant table, alimentation, assiette, en bois&#10;&#10;Description générée automatiquement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18621" cy="19285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softEdge rad="112500"/>
                          </a:effectLst>
                        </pic:spPr>
                      </pic:pic>
                    </a:graphicData>
                  </a:graphic>
                </wp:inline>
              </w:drawing>
            </w:r>
            <w:r w:rsidR="00EA0139">
              <w:rPr>
                <w:noProof/>
                <w:lang w:bidi="fr-FR"/>
              </w:rPr>
              <w:t xml:space="preserve">      </w:t>
            </w:r>
            <w:r w:rsidR="009B351C">
              <w:rPr>
                <w:noProof/>
                <w:lang w:bidi="fr-FR"/>
              </w:rPr>
              <w:t xml:space="preserve"> </w:t>
            </w:r>
          </w:p>
        </w:tc>
      </w:tr>
      <w:tr w:rsidR="008D78A3" w:rsidRPr="00A35E82" w14:paraId="19D5D5C3" w14:textId="77777777" w:rsidTr="00770792">
        <w:trPr>
          <w:trHeight w:val="2340"/>
        </w:trPr>
        <w:tc>
          <w:tcPr>
            <w:tcW w:w="768" w:type="dxa"/>
            <w:shd w:val="clear" w:color="auto" w:fill="761E28" w:themeFill="accent2" w:themeFillShade="BF"/>
          </w:tcPr>
          <w:p w14:paraId="47E0ED4F" w14:textId="77777777" w:rsidR="008D78A3" w:rsidRPr="00A35E82" w:rsidRDefault="008D78A3">
            <w:pPr>
              <w:spacing w:after="0"/>
            </w:pPr>
          </w:p>
        </w:tc>
        <w:tc>
          <w:tcPr>
            <w:tcW w:w="3840" w:type="dxa"/>
            <w:vMerge/>
            <w:shd w:val="clear" w:color="auto" w:fill="761E28" w:themeFill="accent2" w:themeFillShade="BF"/>
          </w:tcPr>
          <w:p w14:paraId="1AFCC725" w14:textId="77777777" w:rsidR="008D78A3" w:rsidRPr="00A35E82" w:rsidRDefault="008D78A3">
            <w:pPr>
              <w:spacing w:after="0"/>
            </w:pPr>
          </w:p>
        </w:tc>
        <w:tc>
          <w:tcPr>
            <w:tcW w:w="779" w:type="dxa"/>
            <w:shd w:val="clear" w:color="auto" w:fill="761E28" w:themeFill="accent2" w:themeFillShade="BF"/>
          </w:tcPr>
          <w:p w14:paraId="6E7088F1" w14:textId="77777777" w:rsidR="008D78A3" w:rsidRPr="00A35E82" w:rsidRDefault="008D78A3">
            <w:pPr>
              <w:spacing w:after="0"/>
            </w:pPr>
          </w:p>
        </w:tc>
        <w:tc>
          <w:tcPr>
            <w:tcW w:w="5365" w:type="dxa"/>
            <w:vMerge w:val="restart"/>
            <w:shd w:val="clear" w:color="auto" w:fill="761E28" w:themeFill="accent2" w:themeFillShade="BF"/>
            <w:vAlign w:val="center"/>
          </w:tcPr>
          <w:p w14:paraId="6E426FB9" w14:textId="507431F8" w:rsidR="008D78A3" w:rsidRPr="0038021D" w:rsidRDefault="00B06DD9" w:rsidP="00A048B3">
            <w:pPr>
              <w:pStyle w:val="Coordonnes"/>
              <w:rPr>
                <w:sz w:val="52"/>
                <w:szCs w:val="52"/>
              </w:rPr>
            </w:pPr>
            <w:r w:rsidRPr="0038021D">
              <w:rPr>
                <w:sz w:val="52"/>
                <w:szCs w:val="52"/>
              </w:rPr>
              <w:t>1 RUE RENOIR</w:t>
            </w:r>
          </w:p>
          <w:p w14:paraId="05C4F4E3" w14:textId="58E466D8" w:rsidR="008D78A3" w:rsidRPr="0038021D" w:rsidRDefault="00E83264" w:rsidP="006030A1">
            <w:pPr>
              <w:pStyle w:val="Coordonnes"/>
              <w:rPr>
                <w:sz w:val="52"/>
                <w:szCs w:val="52"/>
              </w:rPr>
            </w:pPr>
            <w:r w:rsidRPr="0038021D">
              <w:rPr>
                <w:sz w:val="52"/>
                <w:szCs w:val="52"/>
              </w:rPr>
              <w:t>69140 RILLIEUX LA PAPE</w:t>
            </w:r>
          </w:p>
          <w:p w14:paraId="64B0CE84" w14:textId="5B181C8A" w:rsidR="008D78A3" w:rsidRPr="00377E7E" w:rsidRDefault="00DF5516" w:rsidP="00377E7E">
            <w:pPr>
              <w:pStyle w:val="Coordonnes"/>
              <w:rPr>
                <w:color w:val="00B050"/>
              </w:rPr>
            </w:pPr>
            <w:r w:rsidRPr="0038021D">
              <w:rPr>
                <w:sz w:val="52"/>
                <w:szCs w:val="52"/>
              </w:rPr>
              <w:t>06</w:t>
            </w:r>
            <w:r w:rsidR="00001F92" w:rsidRPr="0038021D">
              <w:rPr>
                <w:sz w:val="52"/>
                <w:szCs w:val="52"/>
              </w:rPr>
              <w:t xml:space="preserve"> </w:t>
            </w:r>
            <w:r w:rsidRPr="0038021D">
              <w:rPr>
                <w:sz w:val="52"/>
                <w:szCs w:val="52"/>
              </w:rPr>
              <w:t>26</w:t>
            </w:r>
            <w:r w:rsidR="00001F92" w:rsidRPr="0038021D">
              <w:rPr>
                <w:sz w:val="52"/>
                <w:szCs w:val="52"/>
              </w:rPr>
              <w:t xml:space="preserve"> </w:t>
            </w:r>
            <w:r w:rsidRPr="0038021D">
              <w:rPr>
                <w:sz w:val="52"/>
                <w:szCs w:val="52"/>
              </w:rPr>
              <w:t>84</w:t>
            </w:r>
            <w:r w:rsidR="00001F92" w:rsidRPr="0038021D">
              <w:rPr>
                <w:sz w:val="52"/>
                <w:szCs w:val="52"/>
              </w:rPr>
              <w:t xml:space="preserve"> </w:t>
            </w:r>
            <w:r w:rsidRPr="0038021D">
              <w:rPr>
                <w:sz w:val="52"/>
                <w:szCs w:val="52"/>
              </w:rPr>
              <w:t>85</w:t>
            </w:r>
            <w:r w:rsidR="00001F92" w:rsidRPr="0038021D">
              <w:rPr>
                <w:sz w:val="52"/>
                <w:szCs w:val="52"/>
              </w:rPr>
              <w:t xml:space="preserve"> </w:t>
            </w:r>
            <w:r w:rsidRPr="0038021D">
              <w:rPr>
                <w:sz w:val="52"/>
                <w:szCs w:val="52"/>
              </w:rPr>
              <w:t>62</w:t>
            </w:r>
          </w:p>
        </w:tc>
        <w:tc>
          <w:tcPr>
            <w:tcW w:w="5366" w:type="dxa"/>
            <w:vMerge w:val="restart"/>
            <w:shd w:val="clear" w:color="auto" w:fill="761E28" w:themeFill="accent2" w:themeFillShade="BF"/>
          </w:tcPr>
          <w:p w14:paraId="4F9416D6" w14:textId="06420823" w:rsidR="000A553C" w:rsidRDefault="00740126">
            <w:pPr>
              <w:spacing w:after="0"/>
              <w:rPr>
                <w:noProof/>
              </w:rPr>
            </w:pPr>
            <w:r>
              <w:rPr>
                <w:noProof/>
              </w:rPr>
              <w:t xml:space="preserve">          </w:t>
            </w:r>
            <w:r w:rsidR="00393122">
              <w:rPr>
                <w:noProof/>
              </w:rPr>
              <w:t xml:space="preserve">                 </w:t>
            </w:r>
          </w:p>
          <w:p w14:paraId="3DB11437" w14:textId="7079A222" w:rsidR="00E53B9E" w:rsidRDefault="00E53B9E" w:rsidP="00E53B9E"/>
          <w:p w14:paraId="6DEF8BDF" w14:textId="102F72E7" w:rsidR="00E53B9E" w:rsidRPr="00E53B9E" w:rsidRDefault="009C1495" w:rsidP="00E53B9E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757BFAB" wp14:editId="3F3B72F7">
                  <wp:extent cx="2428875" cy="1123950"/>
                  <wp:effectExtent l="0" t="0" r="9525" b="0"/>
                  <wp:docPr id="73" name="Image 73" descr="Une image contenant alimentation, table, assiette, différent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" name="Image 73" descr="Une image contenant alimentation, table, assiette, différent&#10;&#10;Description générée automatiquement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8875" cy="1123950"/>
                          </a:xfrm>
                          <a:prstGeom prst="ellipse">
                            <a:avLst/>
                          </a:prstGeom>
                          <a:ln>
                            <a:noFill/>
                          </a:ln>
                          <a:effectLst>
                            <a:softEdge rad="112500"/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E75C7" w:rsidRPr="00A35E82" w14:paraId="52423343" w14:textId="77777777" w:rsidTr="00770792">
        <w:trPr>
          <w:trHeight w:val="270"/>
        </w:trPr>
        <w:tc>
          <w:tcPr>
            <w:tcW w:w="768" w:type="dxa"/>
            <w:shd w:val="clear" w:color="auto" w:fill="761E28" w:themeFill="accent2" w:themeFillShade="BF"/>
          </w:tcPr>
          <w:p w14:paraId="3B76551C" w14:textId="77777777" w:rsidR="009E75C7" w:rsidRPr="00A35E82" w:rsidRDefault="009E75C7">
            <w:pPr>
              <w:spacing w:after="0"/>
            </w:pPr>
          </w:p>
        </w:tc>
        <w:tc>
          <w:tcPr>
            <w:tcW w:w="3840" w:type="dxa"/>
            <w:shd w:val="clear" w:color="auto" w:fill="761E28" w:themeFill="accent2" w:themeFillShade="BF"/>
          </w:tcPr>
          <w:p w14:paraId="45ABE0A6" w14:textId="77777777" w:rsidR="009E75C7" w:rsidRPr="00A35E82" w:rsidRDefault="009E75C7">
            <w:pPr>
              <w:spacing w:after="0"/>
            </w:pPr>
          </w:p>
        </w:tc>
        <w:tc>
          <w:tcPr>
            <w:tcW w:w="779" w:type="dxa"/>
            <w:shd w:val="clear" w:color="auto" w:fill="761E28" w:themeFill="accent2" w:themeFillShade="BF"/>
          </w:tcPr>
          <w:p w14:paraId="6DD61319" w14:textId="77777777" w:rsidR="009E75C7" w:rsidRPr="00A35E82" w:rsidRDefault="009E75C7">
            <w:pPr>
              <w:spacing w:after="0"/>
            </w:pPr>
          </w:p>
        </w:tc>
        <w:tc>
          <w:tcPr>
            <w:tcW w:w="5365" w:type="dxa"/>
            <w:vMerge/>
            <w:shd w:val="clear" w:color="auto" w:fill="761E28" w:themeFill="accent2" w:themeFillShade="BF"/>
          </w:tcPr>
          <w:p w14:paraId="48A79B45" w14:textId="77777777" w:rsidR="009E75C7" w:rsidRPr="00A35E82" w:rsidRDefault="009E75C7">
            <w:pPr>
              <w:spacing w:after="0"/>
            </w:pPr>
          </w:p>
        </w:tc>
        <w:tc>
          <w:tcPr>
            <w:tcW w:w="5366" w:type="dxa"/>
            <w:vMerge/>
            <w:shd w:val="clear" w:color="auto" w:fill="761E28" w:themeFill="accent2" w:themeFillShade="BF"/>
          </w:tcPr>
          <w:p w14:paraId="60FC8333" w14:textId="77777777" w:rsidR="009E75C7" w:rsidRPr="00A35E82" w:rsidRDefault="009E75C7">
            <w:pPr>
              <w:spacing w:after="0"/>
            </w:pPr>
          </w:p>
        </w:tc>
      </w:tr>
      <w:bookmarkEnd w:id="0"/>
    </w:tbl>
    <w:p w14:paraId="50B57538" w14:textId="7E38EBF4" w:rsidR="00CA7453" w:rsidRPr="00A35E82" w:rsidRDefault="00CA7453" w:rsidP="00CA7453">
      <w:pPr>
        <w:spacing w:after="0"/>
        <w:rPr>
          <w:sz w:val="4"/>
        </w:rPr>
      </w:pPr>
      <w:r w:rsidRPr="00A35E82">
        <w:rPr>
          <w:sz w:val="4"/>
          <w:szCs w:val="4"/>
          <w:lang w:bidi="fr-FR"/>
        </w:rPr>
        <w:br w:type="page"/>
      </w:r>
    </w:p>
    <w:tbl>
      <w:tblPr>
        <w:tblW w:w="5000" w:type="pct"/>
        <w:jc w:val="center"/>
        <w:shd w:val="clear" w:color="auto" w:fill="761E28" w:themeFill="accent2" w:themeFillShade="BF"/>
        <w:tblLayout w:type="fixed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769"/>
        <w:gridCol w:w="3840"/>
        <w:gridCol w:w="768"/>
        <w:gridCol w:w="2640"/>
        <w:gridCol w:w="2736"/>
        <w:gridCol w:w="768"/>
        <w:gridCol w:w="3936"/>
        <w:gridCol w:w="661"/>
      </w:tblGrid>
      <w:tr w:rsidR="006124D0" w:rsidRPr="00A35E82" w14:paraId="7FABE3C7" w14:textId="77777777" w:rsidTr="00770792">
        <w:trPr>
          <w:trHeight w:val="270"/>
          <w:jc w:val="center"/>
        </w:trPr>
        <w:tc>
          <w:tcPr>
            <w:tcW w:w="720" w:type="dxa"/>
            <w:shd w:val="clear" w:color="auto" w:fill="761E28" w:themeFill="accent2" w:themeFillShade="BF"/>
          </w:tcPr>
          <w:p w14:paraId="5C5EC40D" w14:textId="77777777" w:rsidR="006124D0" w:rsidRPr="00A35E82" w:rsidRDefault="006124D0" w:rsidP="00914A1E">
            <w:pPr>
              <w:spacing w:after="0"/>
            </w:pPr>
          </w:p>
        </w:tc>
        <w:tc>
          <w:tcPr>
            <w:tcW w:w="3600" w:type="dxa"/>
            <w:vMerge w:val="restart"/>
            <w:shd w:val="clear" w:color="auto" w:fill="761E28" w:themeFill="accent2" w:themeFillShade="BF"/>
          </w:tcPr>
          <w:p w14:paraId="3A941757" w14:textId="1A2E552F" w:rsidR="00C7050E" w:rsidRPr="00A35E82" w:rsidRDefault="007D5C21" w:rsidP="009D7952">
            <w:pPr>
              <w:pStyle w:val="Titre1"/>
              <w:rPr>
                <w:sz w:val="18"/>
              </w:rPr>
            </w:pPr>
            <w:r>
              <w:drawing>
                <wp:inline distT="0" distB="0" distL="0" distR="0" wp14:anchorId="7E86A4A4" wp14:editId="0E672D1B">
                  <wp:extent cx="981075" cy="295275"/>
                  <wp:effectExtent l="0" t="0" r="9525" b="9525"/>
                  <wp:docPr id="40" name="Imag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Image 40"/>
                          <pic:cNvPicPr/>
                        </pic:nvPicPr>
                        <pic:blipFill rotWithShape="1"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0000" t="-6249" r="20000"/>
                          <a:stretch/>
                        </pic:blipFill>
                        <pic:spPr bwMode="auto">
                          <a:xfrm>
                            <a:off x="0" y="0"/>
                            <a:ext cx="984009" cy="29615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7810CB3" w14:textId="33D6E6E3" w:rsidR="006124D0" w:rsidRPr="00901AD4" w:rsidRDefault="00356827" w:rsidP="00901AD4">
            <w:pPr>
              <w:pStyle w:val="Titre1"/>
              <w:shd w:val="clear" w:color="auto" w:fill="000000" w:themeFill="text1"/>
              <w:jc w:val="left"/>
              <w:rPr>
                <w:color w:val="00B050"/>
                <w14:textFill>
                  <w14:gradFill>
                    <w14:gsLst>
                      <w14:gs w14:pos="0">
                        <w14:srgbClr w14:val="00B050">
                          <w14:shade w14:val="30000"/>
                          <w14:satMod w14:val="115000"/>
                        </w14:srgbClr>
                      </w14:gs>
                      <w14:gs w14:pos="50000">
                        <w14:srgbClr w14:val="00B050">
                          <w14:shade w14:val="67500"/>
                          <w14:satMod w14:val="115000"/>
                        </w14:srgbClr>
                      </w14:gs>
                      <w14:gs w14:pos="100000">
                        <w14:srgbClr w14:val="00B050">
                          <w14:shade w14:val="100000"/>
                          <w14:satMod w14:val="115000"/>
                        </w14:srgbClr>
                      </w14:gs>
                    </w14:gsLst>
                    <w14:lin w14:ang="5400000" w14:scaled="0"/>
                  </w14:gradFill>
                </w14:textFill>
              </w:rPr>
            </w:pPr>
            <w:r>
              <w:rPr>
                <w:color w:val="FF0000"/>
              </w:rPr>
              <w:t xml:space="preserve">    </w:t>
            </w:r>
            <w:r w:rsidRPr="00901AD4">
              <w:rPr>
                <w:color w:val="FF0000"/>
                <w14:textFill>
                  <w14:gradFill>
                    <w14:gsLst>
                      <w14:gs w14:pos="0">
                        <w14:srgbClr w14:val="FF0000">
                          <w14:shade w14:val="30000"/>
                          <w14:satMod w14:val="115000"/>
                        </w14:srgbClr>
                      </w14:gs>
                      <w14:gs w14:pos="50000">
                        <w14:srgbClr w14:val="FF0000">
                          <w14:shade w14:val="67500"/>
                          <w14:satMod w14:val="115000"/>
                        </w14:srgbClr>
                      </w14:gs>
                      <w14:gs w14:pos="100000">
                        <w14:srgbClr w14:val="FF0000">
                          <w14:shade w14:val="100000"/>
                          <w14:satMod w14:val="115000"/>
                        </w14:srgbClr>
                      </w14:gs>
                    </w14:gsLst>
                    <w14:lin w14:ang="16200000" w14:scaled="0"/>
                  </w14:gradFill>
                </w14:textFill>
              </w:rPr>
              <w:t xml:space="preserve"> </w:t>
            </w:r>
            <w:r w:rsidR="00EB5F67" w:rsidRPr="00901AD4">
              <w:rPr>
                <w:color w:val="FF0000"/>
                <w14:textFill>
                  <w14:gradFill>
                    <w14:gsLst>
                      <w14:gs w14:pos="0">
                        <w14:srgbClr w14:val="FF0000">
                          <w14:shade w14:val="30000"/>
                          <w14:satMod w14:val="115000"/>
                        </w14:srgbClr>
                      </w14:gs>
                      <w14:gs w14:pos="50000">
                        <w14:srgbClr w14:val="FF0000">
                          <w14:shade w14:val="67500"/>
                          <w14:satMod w14:val="115000"/>
                        </w14:srgbClr>
                      </w14:gs>
                      <w14:gs w14:pos="100000">
                        <w14:srgbClr w14:val="FF0000">
                          <w14:shade w14:val="100000"/>
                          <w14:satMod w14:val="115000"/>
                        </w14:srgbClr>
                      </w14:gs>
                    </w14:gsLst>
                    <w14:lin w14:ang="16200000" w14:scaled="0"/>
                  </w14:gradFill>
                </w14:textFill>
              </w:rPr>
              <w:t>MENU</w:t>
            </w:r>
            <w:r w:rsidR="00EB5F67" w:rsidRPr="00901AD4">
              <w:rPr>
                <w:rFonts w:ascii="Algerian" w:hAnsi="Algerian"/>
                <w:color w:val="FF0000"/>
                <w14:textFill>
                  <w14:gradFill>
                    <w14:gsLst>
                      <w14:gs w14:pos="0">
                        <w14:srgbClr w14:val="FF0000">
                          <w14:shade w14:val="30000"/>
                          <w14:satMod w14:val="115000"/>
                        </w14:srgbClr>
                      </w14:gs>
                      <w14:gs w14:pos="50000">
                        <w14:srgbClr w14:val="FF0000">
                          <w14:shade w14:val="67500"/>
                          <w14:satMod w14:val="115000"/>
                        </w14:srgbClr>
                      </w14:gs>
                      <w14:gs w14:pos="100000">
                        <w14:srgbClr w14:val="FF0000">
                          <w14:shade w14:val="100000"/>
                          <w14:satMod w14:val="115000"/>
                        </w14:srgbClr>
                      </w14:gs>
                    </w14:gsLst>
                    <w14:lin w14:ang="16200000" w14:scaled="0"/>
                  </w14:gradFill>
                </w14:textFill>
              </w:rPr>
              <w:t xml:space="preserve"> </w:t>
            </w:r>
            <w:r w:rsidR="00EB5F67" w:rsidRPr="00901AD4">
              <w:rPr>
                <w:rFonts w:ascii="Algerian" w:hAnsi="Algerian"/>
                <w:color w:val="00B050"/>
                <w14:textFill>
                  <w14:gradFill>
                    <w14:gsLst>
                      <w14:gs w14:pos="0">
                        <w14:srgbClr w14:val="00B050">
                          <w14:shade w14:val="30000"/>
                          <w14:satMod w14:val="115000"/>
                        </w14:srgbClr>
                      </w14:gs>
                      <w14:gs w14:pos="50000">
                        <w14:srgbClr w14:val="00B050">
                          <w14:shade w14:val="67500"/>
                          <w14:satMod w14:val="115000"/>
                        </w14:srgbClr>
                      </w14:gs>
                      <w14:gs w14:pos="100000">
                        <w14:srgbClr w14:val="00B050">
                          <w14:shade w14:val="100000"/>
                          <w14:satMod w14:val="115000"/>
                        </w14:srgbClr>
                      </w14:gs>
                    </w14:gsLst>
                    <w14:lin w14:ang="5400000" w14:scaled="0"/>
                  </w14:gradFill>
                </w14:textFill>
              </w:rPr>
              <w:t>BRUNCH</w:t>
            </w:r>
          </w:p>
          <w:p w14:paraId="6069B559" w14:textId="0423508D" w:rsidR="008773C8" w:rsidRPr="000B099A" w:rsidRDefault="008773C8" w:rsidP="008773C8">
            <w:pPr>
              <w:pStyle w:val="Lgende"/>
              <w:keepNext/>
              <w:rPr>
                <w:rFonts w:ascii="Algerian" w:hAnsi="Algerian"/>
                <w:b/>
                <w:bCs/>
                <w:sz w:val="24"/>
                <w:szCs w:val="24"/>
              </w:rPr>
            </w:pPr>
            <w:r w:rsidRPr="000B099A">
              <w:rPr>
                <w:rFonts w:ascii="Algerian" w:hAnsi="Algerian"/>
              </w:rPr>
              <w:t xml:space="preserve"> </w:t>
            </w:r>
            <w:r w:rsidR="00FF04EE" w:rsidRPr="000B099A">
              <w:rPr>
                <w:rFonts w:ascii="Algerian" w:hAnsi="Algerian"/>
              </w:rPr>
              <w:t xml:space="preserve"> </w:t>
            </w:r>
            <w:r w:rsidRPr="00E72ED8">
              <w:rPr>
                <w:rFonts w:ascii="Algerian" w:hAnsi="Algerian"/>
                <w:b/>
                <w:bCs/>
                <w:color w:val="0070C0"/>
                <w:sz w:val="24"/>
                <w:szCs w:val="24"/>
                <w:shd w:val="clear" w:color="auto" w:fill="FFFFFF" w:themeFill="background1"/>
                <w14:textFill>
                  <w14:gradFill>
                    <w14:gsLst>
                      <w14:gs w14:pos="0">
                        <w14:srgbClr w14:val="0070C0">
                          <w14:shade w14:val="30000"/>
                          <w14:satMod w14:val="115000"/>
                        </w14:srgbClr>
                      </w14:gs>
                      <w14:gs w14:pos="50000">
                        <w14:srgbClr w14:val="0070C0">
                          <w14:shade w14:val="67500"/>
                          <w14:satMod w14:val="115000"/>
                        </w14:srgbClr>
                      </w14:gs>
                      <w14:gs w14:pos="100000">
                        <w14:srgbClr w14:val="0070C0">
                          <w14:shade w14:val="100000"/>
                          <w14:satMod w14:val="115000"/>
                        </w14:srgbClr>
                      </w14:gs>
                    </w14:gsLst>
                    <w14:lin w14:ang="16200000" w14:scaled="0"/>
                  </w14:gradFill>
                </w14:textFill>
              </w:rPr>
              <w:t>PLATS TRADITIONNEL MAROCAIN</w:t>
            </w:r>
          </w:p>
          <w:p w14:paraId="38627470" w14:textId="3943BE11" w:rsidR="006124D0" w:rsidRPr="00A35E82" w:rsidRDefault="00B349EF" w:rsidP="00B349EF">
            <w:r>
              <w:rPr>
                <w:noProof/>
              </w:rPr>
              <w:drawing>
                <wp:inline distT="0" distB="0" distL="0" distR="0" wp14:anchorId="4DCDF7E0" wp14:editId="5E6FDE75">
                  <wp:extent cx="2465931" cy="3286125"/>
                  <wp:effectExtent l="0" t="0" r="0" b="0"/>
                  <wp:docPr id="38" name="Image 38" descr="Une image contenant carte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38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5931" cy="3286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0" w:type="dxa"/>
            <w:shd w:val="clear" w:color="auto" w:fill="761E28" w:themeFill="accent2" w:themeFillShade="BF"/>
          </w:tcPr>
          <w:p w14:paraId="3419ADE0" w14:textId="2FD9FB7F" w:rsidR="006124D0" w:rsidRPr="00A35E82" w:rsidRDefault="006124D0" w:rsidP="00914A1E">
            <w:pPr>
              <w:spacing w:after="0"/>
            </w:pPr>
          </w:p>
        </w:tc>
        <w:tc>
          <w:tcPr>
            <w:tcW w:w="5040" w:type="dxa"/>
            <w:gridSpan w:val="2"/>
            <w:shd w:val="clear" w:color="auto" w:fill="761E28" w:themeFill="accent2" w:themeFillShade="BF"/>
          </w:tcPr>
          <w:p w14:paraId="58304543" w14:textId="6D060E13" w:rsidR="006124D0" w:rsidRPr="00A35E82" w:rsidRDefault="006124D0" w:rsidP="005C5B2C">
            <w:pPr>
              <w:spacing w:after="0"/>
              <w:jc w:val="center"/>
            </w:pPr>
          </w:p>
        </w:tc>
        <w:tc>
          <w:tcPr>
            <w:tcW w:w="720" w:type="dxa"/>
            <w:shd w:val="clear" w:color="auto" w:fill="761E28" w:themeFill="accent2" w:themeFillShade="BF"/>
          </w:tcPr>
          <w:p w14:paraId="4EDE01D7" w14:textId="77777777" w:rsidR="006124D0" w:rsidRPr="00A35E82" w:rsidRDefault="006124D0" w:rsidP="00914A1E">
            <w:pPr>
              <w:spacing w:after="0"/>
            </w:pPr>
          </w:p>
        </w:tc>
        <w:tc>
          <w:tcPr>
            <w:tcW w:w="3690" w:type="dxa"/>
            <w:vMerge w:val="restart"/>
            <w:shd w:val="clear" w:color="auto" w:fill="761E28" w:themeFill="accent2" w:themeFillShade="BF"/>
          </w:tcPr>
          <w:p w14:paraId="35F98187" w14:textId="3E9B6ACD" w:rsidR="00C7050E" w:rsidRPr="00A35E82" w:rsidRDefault="00EB44CF" w:rsidP="006124D0">
            <w:pPr>
              <w:pStyle w:val="Titre1"/>
              <w:rPr>
                <w:sz w:val="22"/>
              </w:rPr>
            </w:pPr>
            <w:r>
              <w:drawing>
                <wp:inline distT="0" distB="0" distL="0" distR="0" wp14:anchorId="6B5D0AA5" wp14:editId="7DBFF564">
                  <wp:extent cx="981075" cy="323850"/>
                  <wp:effectExtent l="0" t="0" r="9525" b="0"/>
                  <wp:docPr id="44" name="Imag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44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1075" cy="323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259E7C4" w14:textId="499C09DE" w:rsidR="006124D0" w:rsidRPr="00A35E82" w:rsidRDefault="001A6CBF" w:rsidP="00EB44CF">
            <w:pPr>
              <w:pStyle w:val="Titre1"/>
              <w:jc w:val="left"/>
            </w:pPr>
            <w:r>
              <w:t xml:space="preserve">     </w:t>
            </w:r>
            <w:r w:rsidR="002F5F44" w:rsidRPr="00901AD4">
              <w:rPr>
                <w:color w:val="FF0000"/>
                <w:shd w:val="clear" w:color="auto" w:fill="000000" w:themeFill="text1"/>
                <w14:textFill>
                  <w14:gradFill>
                    <w14:gsLst>
                      <w14:gs w14:pos="0">
                        <w14:srgbClr w14:val="FF0000">
                          <w14:shade w14:val="30000"/>
                          <w14:satMod w14:val="115000"/>
                        </w14:srgbClr>
                      </w14:gs>
                      <w14:gs w14:pos="50000">
                        <w14:srgbClr w14:val="FF0000">
                          <w14:shade w14:val="67500"/>
                          <w14:satMod w14:val="115000"/>
                        </w14:srgbClr>
                      </w14:gs>
                      <w14:gs w14:pos="100000">
                        <w14:srgbClr w14:val="FF0000">
                          <w14:shade w14:val="100000"/>
                          <w14:satMod w14:val="115000"/>
                        </w14:srgbClr>
                      </w14:gs>
                    </w14:gsLst>
                    <w14:lin w14:ang="16200000" w14:scaled="0"/>
                  </w14:gradFill>
                </w14:textFill>
              </w:rPr>
              <w:t xml:space="preserve">MENU </w:t>
            </w:r>
            <w:r w:rsidR="002F5F44" w:rsidRPr="00901AD4">
              <w:rPr>
                <w:rFonts w:ascii="Algerian" w:hAnsi="Algerian"/>
                <w:color w:val="00B050"/>
                <w:shd w:val="clear" w:color="auto" w:fill="000000" w:themeFill="text1"/>
                <w14:textFill>
                  <w14:gradFill>
                    <w14:gsLst>
                      <w14:gs w14:pos="0">
                        <w14:srgbClr w14:val="00B050">
                          <w14:shade w14:val="30000"/>
                          <w14:satMod w14:val="115000"/>
                        </w14:srgbClr>
                      </w14:gs>
                      <w14:gs w14:pos="50000">
                        <w14:srgbClr w14:val="00B050">
                          <w14:shade w14:val="67500"/>
                          <w14:satMod w14:val="115000"/>
                        </w14:srgbClr>
                      </w14:gs>
                      <w14:gs w14:pos="100000">
                        <w14:srgbClr w14:val="00B050">
                          <w14:shade w14:val="100000"/>
                          <w14:satMod w14:val="115000"/>
                        </w14:srgbClr>
                      </w14:gs>
                    </w14:gsLst>
                    <w14:lin w14:ang="5400000" w14:scaled="0"/>
                  </w14:gradFill>
                </w14:textFill>
              </w:rPr>
              <w:t>TAJINE</w:t>
            </w:r>
          </w:p>
        </w:tc>
        <w:tc>
          <w:tcPr>
            <w:tcW w:w="620" w:type="dxa"/>
            <w:shd w:val="clear" w:color="auto" w:fill="761E28" w:themeFill="accent2" w:themeFillShade="BF"/>
          </w:tcPr>
          <w:p w14:paraId="3E1D289D" w14:textId="77777777" w:rsidR="006124D0" w:rsidRPr="00A35E82" w:rsidRDefault="006124D0" w:rsidP="00914A1E">
            <w:pPr>
              <w:spacing w:after="0"/>
            </w:pPr>
          </w:p>
        </w:tc>
      </w:tr>
      <w:tr w:rsidR="008D78A3" w:rsidRPr="00A35E82" w14:paraId="7D63419A" w14:textId="77777777" w:rsidTr="00770792">
        <w:trPr>
          <w:trHeight w:val="1008"/>
          <w:jc w:val="center"/>
        </w:trPr>
        <w:tc>
          <w:tcPr>
            <w:tcW w:w="720" w:type="dxa"/>
            <w:vMerge w:val="restart"/>
            <w:shd w:val="clear" w:color="auto" w:fill="761E28" w:themeFill="accent2" w:themeFillShade="BF"/>
          </w:tcPr>
          <w:p w14:paraId="004E33D8" w14:textId="77777777" w:rsidR="008D78A3" w:rsidRPr="00A35E82" w:rsidRDefault="008D78A3" w:rsidP="00914A1E">
            <w:pPr>
              <w:spacing w:after="0"/>
            </w:pPr>
          </w:p>
        </w:tc>
        <w:tc>
          <w:tcPr>
            <w:tcW w:w="3600" w:type="dxa"/>
            <w:vMerge/>
            <w:shd w:val="clear" w:color="auto" w:fill="761E28" w:themeFill="accent2" w:themeFillShade="BF"/>
          </w:tcPr>
          <w:p w14:paraId="5327A455" w14:textId="77777777" w:rsidR="008D78A3" w:rsidRPr="00A35E82" w:rsidRDefault="008D78A3" w:rsidP="00203BF9"/>
        </w:tc>
        <w:tc>
          <w:tcPr>
            <w:tcW w:w="720" w:type="dxa"/>
            <w:vMerge w:val="restart"/>
            <w:shd w:val="clear" w:color="auto" w:fill="761E28" w:themeFill="accent2" w:themeFillShade="BF"/>
          </w:tcPr>
          <w:p w14:paraId="32D839EE" w14:textId="0F33A4B5" w:rsidR="008D78A3" w:rsidRPr="00A35E82" w:rsidRDefault="008D78A3" w:rsidP="00914A1E">
            <w:pPr>
              <w:spacing w:after="0"/>
            </w:pPr>
          </w:p>
        </w:tc>
        <w:tc>
          <w:tcPr>
            <w:tcW w:w="2475" w:type="dxa"/>
            <w:vMerge w:val="restart"/>
            <w:tcBorders>
              <w:bottom w:val="nil"/>
            </w:tcBorders>
            <w:shd w:val="clear" w:color="auto" w:fill="761E28" w:themeFill="accent2" w:themeFillShade="BF"/>
            <w:vAlign w:val="center"/>
          </w:tcPr>
          <w:p w14:paraId="2C333AA6" w14:textId="73C73FA0" w:rsidR="008D78A3" w:rsidRPr="00A35E82" w:rsidRDefault="00236B39" w:rsidP="005C5B2C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DE0CE32" wp14:editId="17BEFD08">
                  <wp:extent cx="1685925" cy="1000125"/>
                  <wp:effectExtent l="0" t="0" r="9525" b="9525"/>
                  <wp:docPr id="58" name="Image 58" descr="Une image contenant alimentation, table, assis, assiette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Image 58" descr="Une image contenant alimentation, table, assis, assiette&#10;&#10;Description générée automatiquement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3695" cy="10047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softEdge rad="112500"/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65" w:type="dxa"/>
            <w:vMerge w:val="restart"/>
            <w:tcBorders>
              <w:bottom w:val="nil"/>
            </w:tcBorders>
            <w:shd w:val="clear" w:color="auto" w:fill="761E28" w:themeFill="accent2" w:themeFillShade="BF"/>
            <w:vAlign w:val="bottom"/>
          </w:tcPr>
          <w:p w14:paraId="445DCE51" w14:textId="41457A67" w:rsidR="008D78A3" w:rsidRPr="00A35E82" w:rsidRDefault="00C648B9" w:rsidP="005C5B2C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1758A53" wp14:editId="1C87855F">
                  <wp:extent cx="1737360" cy="1000125"/>
                  <wp:effectExtent l="0" t="0" r="0" b="9525"/>
                  <wp:docPr id="61" name="Image 61" descr="Une image contenant table, assiette, alimentation, tasse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Image 61" descr="Une image contenant table, assiette, alimentation, tasse&#10;&#10;Description générée automatiquement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7677" cy="10003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softEdge rad="112500"/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0" w:type="dxa"/>
            <w:vMerge w:val="restart"/>
            <w:tcBorders>
              <w:bottom w:val="nil"/>
            </w:tcBorders>
            <w:shd w:val="clear" w:color="auto" w:fill="761E28" w:themeFill="accent2" w:themeFillShade="BF"/>
          </w:tcPr>
          <w:p w14:paraId="5DC0D55C" w14:textId="77777777" w:rsidR="008D78A3" w:rsidRPr="00A35E82" w:rsidRDefault="008D78A3" w:rsidP="00914A1E">
            <w:pPr>
              <w:spacing w:after="0"/>
            </w:pPr>
          </w:p>
        </w:tc>
        <w:tc>
          <w:tcPr>
            <w:tcW w:w="3690" w:type="dxa"/>
            <w:vMerge/>
            <w:shd w:val="clear" w:color="auto" w:fill="761E28" w:themeFill="accent2" w:themeFillShade="BF"/>
          </w:tcPr>
          <w:p w14:paraId="49C625C1" w14:textId="77777777" w:rsidR="008D78A3" w:rsidRPr="00A35E82" w:rsidRDefault="008D78A3" w:rsidP="00914A1E">
            <w:pPr>
              <w:spacing w:after="0"/>
            </w:pPr>
          </w:p>
        </w:tc>
        <w:tc>
          <w:tcPr>
            <w:tcW w:w="620" w:type="dxa"/>
            <w:vMerge w:val="restart"/>
            <w:tcBorders>
              <w:bottom w:val="nil"/>
            </w:tcBorders>
            <w:shd w:val="clear" w:color="auto" w:fill="761E28" w:themeFill="accent2" w:themeFillShade="BF"/>
          </w:tcPr>
          <w:p w14:paraId="51A33634" w14:textId="77777777" w:rsidR="008D78A3" w:rsidRPr="00A35E82" w:rsidRDefault="008D78A3" w:rsidP="00914A1E">
            <w:pPr>
              <w:spacing w:after="0"/>
            </w:pPr>
          </w:p>
        </w:tc>
      </w:tr>
      <w:tr w:rsidR="008D78A3" w:rsidRPr="00A35E82" w14:paraId="211CAFDB" w14:textId="77777777" w:rsidTr="00770792">
        <w:trPr>
          <w:trHeight w:val="269"/>
          <w:jc w:val="center"/>
        </w:trPr>
        <w:tc>
          <w:tcPr>
            <w:tcW w:w="720" w:type="dxa"/>
            <w:vMerge/>
            <w:shd w:val="clear" w:color="auto" w:fill="761E28" w:themeFill="accent2" w:themeFillShade="BF"/>
          </w:tcPr>
          <w:p w14:paraId="63D8B38B" w14:textId="77777777" w:rsidR="008D78A3" w:rsidRPr="00A35E82" w:rsidRDefault="008D78A3" w:rsidP="00914A1E">
            <w:pPr>
              <w:spacing w:after="0"/>
            </w:pPr>
          </w:p>
        </w:tc>
        <w:tc>
          <w:tcPr>
            <w:tcW w:w="3600" w:type="dxa"/>
            <w:vMerge/>
            <w:shd w:val="clear" w:color="auto" w:fill="761E28" w:themeFill="accent2" w:themeFillShade="BF"/>
          </w:tcPr>
          <w:p w14:paraId="0B6CCC6B" w14:textId="77777777" w:rsidR="008D78A3" w:rsidRPr="00A35E82" w:rsidRDefault="008D78A3" w:rsidP="00203BF9"/>
        </w:tc>
        <w:tc>
          <w:tcPr>
            <w:tcW w:w="720" w:type="dxa"/>
            <w:vMerge/>
            <w:shd w:val="clear" w:color="auto" w:fill="761E28" w:themeFill="accent2" w:themeFillShade="BF"/>
          </w:tcPr>
          <w:p w14:paraId="67EACE14" w14:textId="77777777" w:rsidR="008D78A3" w:rsidRPr="00A35E82" w:rsidRDefault="008D78A3" w:rsidP="00914A1E">
            <w:pPr>
              <w:spacing w:after="0"/>
            </w:pPr>
          </w:p>
        </w:tc>
        <w:tc>
          <w:tcPr>
            <w:tcW w:w="2475" w:type="dxa"/>
            <w:vMerge/>
            <w:shd w:val="clear" w:color="auto" w:fill="761E28" w:themeFill="accent2" w:themeFillShade="BF"/>
            <w:vAlign w:val="center"/>
          </w:tcPr>
          <w:p w14:paraId="35F0D1B9" w14:textId="77777777" w:rsidR="008D78A3" w:rsidRPr="00A35E82" w:rsidRDefault="008D78A3" w:rsidP="005C5B2C">
            <w:pPr>
              <w:jc w:val="center"/>
            </w:pPr>
          </w:p>
        </w:tc>
        <w:tc>
          <w:tcPr>
            <w:tcW w:w="2565" w:type="dxa"/>
            <w:vMerge/>
            <w:shd w:val="clear" w:color="auto" w:fill="761E28" w:themeFill="accent2" w:themeFillShade="BF"/>
            <w:vAlign w:val="bottom"/>
          </w:tcPr>
          <w:p w14:paraId="72AA74BB" w14:textId="77777777" w:rsidR="008D78A3" w:rsidRPr="00A35E82" w:rsidRDefault="008D78A3" w:rsidP="005C5B2C">
            <w:pPr>
              <w:jc w:val="center"/>
            </w:pPr>
          </w:p>
        </w:tc>
        <w:tc>
          <w:tcPr>
            <w:tcW w:w="720" w:type="dxa"/>
            <w:vMerge/>
            <w:shd w:val="clear" w:color="auto" w:fill="761E28" w:themeFill="accent2" w:themeFillShade="BF"/>
          </w:tcPr>
          <w:p w14:paraId="104D1190" w14:textId="77777777" w:rsidR="008D78A3" w:rsidRPr="00A35E82" w:rsidRDefault="008D78A3" w:rsidP="00914A1E">
            <w:pPr>
              <w:spacing w:after="0"/>
            </w:pPr>
          </w:p>
        </w:tc>
        <w:tc>
          <w:tcPr>
            <w:tcW w:w="3690" w:type="dxa"/>
            <w:vMerge w:val="restart"/>
            <w:shd w:val="clear" w:color="auto" w:fill="761E28" w:themeFill="accent2" w:themeFillShade="BF"/>
          </w:tcPr>
          <w:tbl>
            <w:tblPr>
              <w:tblStyle w:val="Grilledutableau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shd w:val="clear" w:color="auto" w:fill="262626" w:themeFill="text1" w:themeFillTint="D9"/>
              <w:tblLayout w:type="fixed"/>
              <w:tblLook w:val="04A0" w:firstRow="1" w:lastRow="0" w:firstColumn="1" w:lastColumn="0" w:noHBand="0" w:noVBand="1"/>
            </w:tblPr>
            <w:tblGrid>
              <w:gridCol w:w="2785"/>
              <w:gridCol w:w="895"/>
            </w:tblGrid>
            <w:tr w:rsidR="00A9480B" w:rsidRPr="00A9480B" w14:paraId="1E65E943" w14:textId="77777777" w:rsidTr="00FB2AF7">
              <w:trPr>
                <w:trHeight w:val="850"/>
              </w:trPr>
              <w:tc>
                <w:tcPr>
                  <w:tcW w:w="2785" w:type="dxa"/>
                  <w:shd w:val="clear" w:color="auto" w:fill="262626" w:themeFill="text1" w:themeFillTint="D9"/>
                  <w:vAlign w:val="bottom"/>
                </w:tcPr>
                <w:p w14:paraId="77A77CE1" w14:textId="3A4E2EC1" w:rsidR="008D78A3" w:rsidRPr="008301D7" w:rsidRDefault="00B04A9E" w:rsidP="006124D0">
                  <w:pPr>
                    <w:pStyle w:val="Nomdelarticle"/>
                    <w:rPr>
                      <w:color w:val="00B050"/>
                    </w:rPr>
                  </w:pPr>
                  <w:r w:rsidRPr="008301D7">
                    <w:rPr>
                      <w:color w:val="00B050"/>
                    </w:rPr>
                    <w:t xml:space="preserve">TAJINE </w:t>
                  </w:r>
                  <w:r w:rsidR="004835F9" w:rsidRPr="008301D7">
                    <w:rPr>
                      <w:color w:val="00B050"/>
                    </w:rPr>
                    <w:t>ORIENTALE</w:t>
                  </w:r>
                </w:p>
                <w:p w14:paraId="7FAB4FB7" w14:textId="6D8099BD" w:rsidR="008D78A3" w:rsidRPr="00F0324E" w:rsidRDefault="00912EA2" w:rsidP="006124D0">
                  <w:pPr>
                    <w:pStyle w:val="Descriptiondelarticle"/>
                    <w:rPr>
                      <w:color w:val="C19859" w:themeColor="accent6"/>
                    </w:rPr>
                  </w:pPr>
                  <w:r w:rsidRPr="00F0324E">
                    <w:rPr>
                      <w:color w:val="C19859" w:themeColor="accent6"/>
                    </w:rPr>
                    <w:t>Boulettes de vian</w:t>
                  </w:r>
                  <w:r w:rsidR="00575236" w:rsidRPr="00F0324E">
                    <w:rPr>
                      <w:color w:val="C19859" w:themeColor="accent6"/>
                    </w:rPr>
                    <w:t>d</w:t>
                  </w:r>
                  <w:r w:rsidRPr="00F0324E">
                    <w:rPr>
                      <w:color w:val="C19859" w:themeColor="accent6"/>
                    </w:rPr>
                    <w:t>e</w:t>
                  </w:r>
                </w:p>
                <w:p w14:paraId="38B42514" w14:textId="77777777" w:rsidR="00575236" w:rsidRPr="00F0324E" w:rsidRDefault="00575236" w:rsidP="006124D0">
                  <w:pPr>
                    <w:pStyle w:val="Descriptiondelarticle"/>
                    <w:rPr>
                      <w:color w:val="C19859" w:themeColor="accent6"/>
                    </w:rPr>
                  </w:pPr>
                  <w:r w:rsidRPr="00F0324E">
                    <w:rPr>
                      <w:color w:val="C19859" w:themeColor="accent6"/>
                    </w:rPr>
                    <w:t>S</w:t>
                  </w:r>
                  <w:r w:rsidR="000C253E" w:rsidRPr="00F0324E">
                    <w:rPr>
                      <w:color w:val="C19859" w:themeColor="accent6"/>
                    </w:rPr>
                    <w:t>auce tomate</w:t>
                  </w:r>
                </w:p>
                <w:p w14:paraId="6F6EAD16" w14:textId="053D416C" w:rsidR="000C253E" w:rsidRPr="00A35E82" w:rsidRDefault="001521F4" w:rsidP="006124D0">
                  <w:pPr>
                    <w:pStyle w:val="Descriptiondelarticle"/>
                  </w:pPr>
                  <w:r>
                    <w:rPr>
                      <w:color w:val="C19859" w:themeColor="accent6"/>
                    </w:rPr>
                    <w:t xml:space="preserve">Œufs </w:t>
                  </w:r>
                </w:p>
              </w:tc>
              <w:tc>
                <w:tcPr>
                  <w:tcW w:w="895" w:type="dxa"/>
                  <w:shd w:val="clear" w:color="auto" w:fill="262626" w:themeFill="text1" w:themeFillTint="D9"/>
                  <w:vAlign w:val="bottom"/>
                </w:tcPr>
                <w:p w14:paraId="03F30DD2" w14:textId="43507D88" w:rsidR="008D78A3" w:rsidRPr="00A9480B" w:rsidRDefault="008E0AAE" w:rsidP="006124D0">
                  <w:pPr>
                    <w:pStyle w:val="Cotdelarticle"/>
                    <w:rPr>
                      <w:color w:val="00B050"/>
                    </w:rPr>
                  </w:pPr>
                  <w:r w:rsidRPr="00A9480B">
                    <w:rPr>
                      <w:color w:val="00B050"/>
                    </w:rPr>
                    <w:t>8,00</w:t>
                  </w:r>
                  <w:r w:rsidR="001F639B" w:rsidRPr="00A9480B">
                    <w:rPr>
                      <w:color w:val="00B050"/>
                    </w:rPr>
                    <w:t xml:space="preserve"> €</w:t>
                  </w:r>
                </w:p>
              </w:tc>
            </w:tr>
            <w:tr w:rsidR="00A100AE" w:rsidRPr="00A100AE" w14:paraId="58C168DA" w14:textId="77777777" w:rsidTr="00FB2AF7">
              <w:trPr>
                <w:trHeight w:val="850"/>
              </w:trPr>
              <w:tc>
                <w:tcPr>
                  <w:tcW w:w="2785" w:type="dxa"/>
                  <w:shd w:val="clear" w:color="auto" w:fill="262626" w:themeFill="text1" w:themeFillTint="D9"/>
                  <w:vAlign w:val="bottom"/>
                </w:tcPr>
                <w:p w14:paraId="696D2050" w14:textId="77777777" w:rsidR="00153575" w:rsidRDefault="00153575" w:rsidP="006124D0">
                  <w:pPr>
                    <w:pStyle w:val="Nomdelarticle"/>
                  </w:pPr>
                </w:p>
                <w:p w14:paraId="46B27D1E" w14:textId="7C7D2E7B" w:rsidR="008D78A3" w:rsidRPr="008301D7" w:rsidRDefault="000C253E" w:rsidP="006124D0">
                  <w:pPr>
                    <w:pStyle w:val="Nomdelarticle"/>
                    <w:rPr>
                      <w:color w:val="00B050"/>
                    </w:rPr>
                  </w:pPr>
                  <w:r w:rsidRPr="008301D7">
                    <w:rPr>
                      <w:color w:val="00B050"/>
                    </w:rPr>
                    <w:t>TAJINE</w:t>
                  </w:r>
                  <w:r w:rsidR="004835F9" w:rsidRPr="008301D7">
                    <w:rPr>
                      <w:color w:val="00B050"/>
                    </w:rPr>
                    <w:t xml:space="preserve"> FERMIER</w:t>
                  </w:r>
                </w:p>
                <w:p w14:paraId="0E55B9DA" w14:textId="77777777" w:rsidR="008D78A3" w:rsidRPr="00F0324E" w:rsidRDefault="00177B95" w:rsidP="006124D0">
                  <w:pPr>
                    <w:pStyle w:val="Descriptiondelarticle"/>
                    <w:rPr>
                      <w:color w:val="C19859" w:themeColor="accent6"/>
                    </w:rPr>
                  </w:pPr>
                  <w:r w:rsidRPr="00F0324E">
                    <w:rPr>
                      <w:color w:val="C19859" w:themeColor="accent6"/>
                    </w:rPr>
                    <w:t>Cuisse de poulet</w:t>
                  </w:r>
                </w:p>
                <w:p w14:paraId="75F822B4" w14:textId="6EF5DCB6" w:rsidR="00177B95" w:rsidRPr="00F0324E" w:rsidRDefault="00177B95" w:rsidP="006124D0">
                  <w:pPr>
                    <w:pStyle w:val="Descriptiondelarticle"/>
                    <w:rPr>
                      <w:color w:val="C19859" w:themeColor="accent6"/>
                    </w:rPr>
                  </w:pPr>
                  <w:r w:rsidRPr="00F0324E">
                    <w:rPr>
                      <w:color w:val="C19859" w:themeColor="accent6"/>
                    </w:rPr>
                    <w:t>Pomme de terre</w:t>
                  </w:r>
                </w:p>
                <w:p w14:paraId="5705E10B" w14:textId="77777777" w:rsidR="007F202F" w:rsidRPr="00F0324E" w:rsidRDefault="007F202F" w:rsidP="006124D0">
                  <w:pPr>
                    <w:pStyle w:val="Descriptiondelarticle"/>
                    <w:rPr>
                      <w:color w:val="C19859" w:themeColor="accent6"/>
                    </w:rPr>
                  </w:pPr>
                  <w:r w:rsidRPr="00F0324E">
                    <w:rPr>
                      <w:color w:val="C19859" w:themeColor="accent6"/>
                    </w:rPr>
                    <w:t>Carottes</w:t>
                  </w:r>
                </w:p>
                <w:p w14:paraId="4876B034" w14:textId="23CDDCAA" w:rsidR="009E68A2" w:rsidRPr="00A35E82" w:rsidRDefault="00D65975" w:rsidP="006124D0">
                  <w:pPr>
                    <w:pStyle w:val="Descriptiondelarticle"/>
                  </w:pPr>
                  <w:r w:rsidRPr="00F0324E">
                    <w:rPr>
                      <w:color w:val="C19859" w:themeColor="accent6"/>
                    </w:rPr>
                    <w:t>Sauce tomate</w:t>
                  </w:r>
                </w:p>
              </w:tc>
              <w:tc>
                <w:tcPr>
                  <w:tcW w:w="895" w:type="dxa"/>
                  <w:shd w:val="clear" w:color="auto" w:fill="262626" w:themeFill="text1" w:themeFillTint="D9"/>
                  <w:vAlign w:val="bottom"/>
                </w:tcPr>
                <w:p w14:paraId="27D748E8" w14:textId="77777777" w:rsidR="00086D60" w:rsidRPr="00A100AE" w:rsidRDefault="00BF663B" w:rsidP="000E057E">
                  <w:pPr>
                    <w:pStyle w:val="Cotdelarticle"/>
                    <w:jc w:val="left"/>
                    <w:rPr>
                      <w:color w:val="FF0000"/>
                    </w:rPr>
                  </w:pPr>
                  <w:r w:rsidRPr="00A100AE">
                    <w:rPr>
                      <w:color w:val="FF0000"/>
                    </w:rPr>
                    <w:t xml:space="preserve">      </w:t>
                  </w:r>
                  <w:r w:rsidR="00086D60" w:rsidRPr="00A100AE">
                    <w:rPr>
                      <w:color w:val="FF0000"/>
                    </w:rPr>
                    <w:t xml:space="preserve"> </w:t>
                  </w:r>
                </w:p>
                <w:p w14:paraId="77A6429E" w14:textId="77777777" w:rsidR="00086D60" w:rsidRPr="00A100AE" w:rsidRDefault="00086D60" w:rsidP="000E057E">
                  <w:pPr>
                    <w:pStyle w:val="Cotdelarticle"/>
                    <w:jc w:val="left"/>
                    <w:rPr>
                      <w:color w:val="FF0000"/>
                    </w:rPr>
                  </w:pPr>
                </w:p>
                <w:p w14:paraId="58B8E17C" w14:textId="77777777" w:rsidR="00086D60" w:rsidRPr="00A100AE" w:rsidRDefault="00086D60" w:rsidP="000E057E">
                  <w:pPr>
                    <w:pStyle w:val="Cotdelarticle"/>
                    <w:jc w:val="left"/>
                    <w:rPr>
                      <w:color w:val="FF0000"/>
                    </w:rPr>
                  </w:pPr>
                </w:p>
                <w:p w14:paraId="289D7955" w14:textId="77777777" w:rsidR="00086D60" w:rsidRPr="00A100AE" w:rsidRDefault="00086D60" w:rsidP="000E057E">
                  <w:pPr>
                    <w:pStyle w:val="Cotdelarticle"/>
                    <w:jc w:val="left"/>
                    <w:rPr>
                      <w:color w:val="FF0000"/>
                    </w:rPr>
                  </w:pPr>
                </w:p>
                <w:p w14:paraId="2C12CAA1" w14:textId="77777777" w:rsidR="00086D60" w:rsidRPr="00A100AE" w:rsidRDefault="00086D60" w:rsidP="000E057E">
                  <w:pPr>
                    <w:pStyle w:val="Cotdelarticle"/>
                    <w:jc w:val="left"/>
                    <w:rPr>
                      <w:color w:val="FF0000"/>
                    </w:rPr>
                  </w:pPr>
                </w:p>
                <w:p w14:paraId="0C529F99" w14:textId="560C4C48" w:rsidR="009E68A2" w:rsidRPr="00A100AE" w:rsidRDefault="00086D60" w:rsidP="000E057E">
                  <w:pPr>
                    <w:pStyle w:val="Cotdelarticle"/>
                    <w:jc w:val="left"/>
                    <w:rPr>
                      <w:color w:val="FF0000"/>
                    </w:rPr>
                  </w:pPr>
                  <w:r w:rsidRPr="00A100AE">
                    <w:rPr>
                      <w:color w:val="FF0000"/>
                    </w:rPr>
                    <w:t xml:space="preserve">  </w:t>
                  </w:r>
                  <w:r w:rsidRPr="00A9480B">
                    <w:rPr>
                      <w:color w:val="00B050"/>
                    </w:rPr>
                    <w:t>8</w:t>
                  </w:r>
                  <w:r w:rsidR="00665DED" w:rsidRPr="00A9480B">
                    <w:rPr>
                      <w:color w:val="00B050"/>
                    </w:rPr>
                    <w:t>,00</w:t>
                  </w:r>
                  <w:r w:rsidR="007F4AEE" w:rsidRPr="00A9480B">
                    <w:rPr>
                      <w:color w:val="00B050"/>
                    </w:rPr>
                    <w:t xml:space="preserve"> </w:t>
                  </w:r>
                  <w:r w:rsidRPr="00A9480B">
                    <w:rPr>
                      <w:color w:val="00B050"/>
                    </w:rPr>
                    <w:t>€</w:t>
                  </w:r>
                </w:p>
              </w:tc>
            </w:tr>
            <w:tr w:rsidR="008D78A3" w:rsidRPr="00A35E82" w14:paraId="7F0EDF8E" w14:textId="77777777" w:rsidTr="00FB2AF7">
              <w:trPr>
                <w:trHeight w:val="850"/>
              </w:trPr>
              <w:tc>
                <w:tcPr>
                  <w:tcW w:w="2785" w:type="dxa"/>
                  <w:shd w:val="clear" w:color="auto" w:fill="262626" w:themeFill="text1" w:themeFillTint="D9"/>
                  <w:vAlign w:val="bottom"/>
                </w:tcPr>
                <w:p w14:paraId="72F29518" w14:textId="77777777" w:rsidR="007F4AEE" w:rsidRDefault="007F4AEE" w:rsidP="006124D0">
                  <w:pPr>
                    <w:pStyle w:val="Nomdelarticle"/>
                  </w:pPr>
                </w:p>
                <w:p w14:paraId="0EE05CD9" w14:textId="00811440" w:rsidR="008D78A3" w:rsidRPr="008301D7" w:rsidRDefault="00D3510B" w:rsidP="006124D0">
                  <w:pPr>
                    <w:pStyle w:val="Nomdelarticle"/>
                    <w:rPr>
                      <w:color w:val="00B050"/>
                    </w:rPr>
                  </w:pPr>
                  <w:r w:rsidRPr="008301D7">
                    <w:rPr>
                      <w:color w:val="00B050"/>
                    </w:rPr>
                    <w:t>tajine pilons</w:t>
                  </w:r>
                </w:p>
                <w:p w14:paraId="7802A916" w14:textId="77777777" w:rsidR="008D78A3" w:rsidRPr="00F0324E" w:rsidRDefault="00D3510B" w:rsidP="006124D0">
                  <w:pPr>
                    <w:pStyle w:val="Descriptiondelarticle"/>
                    <w:rPr>
                      <w:color w:val="C19859" w:themeColor="accent6"/>
                    </w:rPr>
                  </w:pPr>
                  <w:r w:rsidRPr="00F0324E">
                    <w:rPr>
                      <w:color w:val="C19859" w:themeColor="accent6"/>
                    </w:rPr>
                    <w:t>2 Pilons de poulet</w:t>
                  </w:r>
                </w:p>
                <w:p w14:paraId="7CABBD38" w14:textId="77777777" w:rsidR="008947D9" w:rsidRPr="00F0324E" w:rsidRDefault="007F4AEE" w:rsidP="006124D0">
                  <w:pPr>
                    <w:pStyle w:val="Descriptiondelarticle"/>
                    <w:rPr>
                      <w:color w:val="C19859" w:themeColor="accent6"/>
                    </w:rPr>
                  </w:pPr>
                  <w:r w:rsidRPr="00F0324E">
                    <w:rPr>
                      <w:color w:val="C19859" w:themeColor="accent6"/>
                    </w:rPr>
                    <w:t>P</w:t>
                  </w:r>
                  <w:r w:rsidR="00B065CA" w:rsidRPr="00F0324E">
                    <w:rPr>
                      <w:color w:val="C19859" w:themeColor="accent6"/>
                    </w:rPr>
                    <w:t>omme de terre</w:t>
                  </w:r>
                </w:p>
                <w:p w14:paraId="3863FA44" w14:textId="77777777" w:rsidR="00B065CA" w:rsidRPr="00F0324E" w:rsidRDefault="00B065CA" w:rsidP="006124D0">
                  <w:pPr>
                    <w:pStyle w:val="Descriptiondelarticle"/>
                    <w:rPr>
                      <w:color w:val="C19859" w:themeColor="accent6"/>
                    </w:rPr>
                  </w:pPr>
                  <w:r w:rsidRPr="00F0324E">
                    <w:rPr>
                      <w:color w:val="C19859" w:themeColor="accent6"/>
                    </w:rPr>
                    <w:t>Carotte</w:t>
                  </w:r>
                </w:p>
                <w:p w14:paraId="5056A8A7" w14:textId="0C415ACF" w:rsidR="00B065CA" w:rsidRPr="00A35E82" w:rsidRDefault="00B065CA" w:rsidP="006124D0">
                  <w:pPr>
                    <w:pStyle w:val="Descriptiondelarticle"/>
                  </w:pPr>
                  <w:r w:rsidRPr="00F0324E">
                    <w:rPr>
                      <w:color w:val="C19859" w:themeColor="accent6"/>
                    </w:rPr>
                    <w:t>Sauce tomate</w:t>
                  </w:r>
                </w:p>
              </w:tc>
              <w:tc>
                <w:tcPr>
                  <w:tcW w:w="895" w:type="dxa"/>
                  <w:shd w:val="clear" w:color="auto" w:fill="262626" w:themeFill="text1" w:themeFillTint="D9"/>
                  <w:vAlign w:val="bottom"/>
                </w:tcPr>
                <w:p w14:paraId="2790F4DF" w14:textId="6BFA7F35" w:rsidR="008D78A3" w:rsidRPr="00A35E82" w:rsidRDefault="00D95884" w:rsidP="006124D0">
                  <w:pPr>
                    <w:pStyle w:val="Cotdelarticle"/>
                  </w:pPr>
                  <w:r w:rsidRPr="00A9480B">
                    <w:rPr>
                      <w:color w:val="00B050"/>
                    </w:rPr>
                    <w:t xml:space="preserve">8,00 </w:t>
                  </w:r>
                  <w:r w:rsidR="00560FE7" w:rsidRPr="00A9480B">
                    <w:rPr>
                      <w:color w:val="00B050"/>
                    </w:rPr>
                    <w:t>€</w:t>
                  </w:r>
                </w:p>
              </w:tc>
            </w:tr>
            <w:tr w:rsidR="00A100AE" w:rsidRPr="00A100AE" w14:paraId="7A178091" w14:textId="77777777" w:rsidTr="00FB2AF7">
              <w:trPr>
                <w:trHeight w:val="850"/>
              </w:trPr>
              <w:tc>
                <w:tcPr>
                  <w:tcW w:w="2785" w:type="dxa"/>
                  <w:shd w:val="clear" w:color="auto" w:fill="262626" w:themeFill="text1" w:themeFillTint="D9"/>
                  <w:vAlign w:val="bottom"/>
                </w:tcPr>
                <w:p w14:paraId="07393AEF" w14:textId="77777777" w:rsidR="00A02F3A" w:rsidRDefault="00A02F3A" w:rsidP="006124D0">
                  <w:pPr>
                    <w:pStyle w:val="Nomdelarticle"/>
                  </w:pPr>
                </w:p>
                <w:p w14:paraId="78A354E7" w14:textId="780C3424" w:rsidR="008D78A3" w:rsidRPr="008301D7" w:rsidRDefault="000B62F9" w:rsidP="006124D0">
                  <w:pPr>
                    <w:pStyle w:val="Nomdelarticle"/>
                    <w:rPr>
                      <w:color w:val="00B050"/>
                    </w:rPr>
                  </w:pPr>
                  <w:r w:rsidRPr="008301D7">
                    <w:rPr>
                      <w:color w:val="00B050"/>
                    </w:rPr>
                    <w:t>TAJINE POISSON</w:t>
                  </w:r>
                </w:p>
                <w:p w14:paraId="27647EE5" w14:textId="77777777" w:rsidR="00987733" w:rsidRPr="00F0324E" w:rsidRDefault="00120FEC" w:rsidP="006124D0">
                  <w:pPr>
                    <w:pStyle w:val="Descriptiondelarticle"/>
                    <w:rPr>
                      <w:color w:val="C19859" w:themeColor="accent6"/>
                    </w:rPr>
                  </w:pPr>
                  <w:r w:rsidRPr="00F0324E">
                    <w:rPr>
                      <w:color w:val="C19859" w:themeColor="accent6"/>
                    </w:rPr>
                    <w:t>Boulettes de Sardines</w:t>
                  </w:r>
                </w:p>
                <w:p w14:paraId="2CFD07BF" w14:textId="7B5247AD" w:rsidR="00987733" w:rsidRPr="00A35E82" w:rsidRDefault="00987733" w:rsidP="006124D0">
                  <w:pPr>
                    <w:pStyle w:val="Descriptiondelarticle"/>
                  </w:pPr>
                  <w:r w:rsidRPr="00F0324E">
                    <w:rPr>
                      <w:color w:val="C19859" w:themeColor="accent6"/>
                    </w:rPr>
                    <w:t>Carottes marin</w:t>
                  </w:r>
                  <w:r w:rsidR="00A61746" w:rsidRPr="00F0324E">
                    <w:rPr>
                      <w:color w:val="C19859" w:themeColor="accent6"/>
                    </w:rPr>
                    <w:t>ée</w:t>
                  </w:r>
                </w:p>
              </w:tc>
              <w:tc>
                <w:tcPr>
                  <w:tcW w:w="895" w:type="dxa"/>
                  <w:shd w:val="clear" w:color="auto" w:fill="262626" w:themeFill="text1" w:themeFillTint="D9"/>
                  <w:vAlign w:val="bottom"/>
                </w:tcPr>
                <w:p w14:paraId="021EFE89" w14:textId="79914E02" w:rsidR="008D78A3" w:rsidRPr="00A9480B" w:rsidRDefault="00A61746" w:rsidP="006124D0">
                  <w:pPr>
                    <w:pStyle w:val="Cotdelarticle"/>
                    <w:rPr>
                      <w:color w:val="00B050"/>
                    </w:rPr>
                  </w:pPr>
                  <w:r w:rsidRPr="00A9480B">
                    <w:rPr>
                      <w:color w:val="00B050"/>
                    </w:rPr>
                    <w:t>8</w:t>
                  </w:r>
                  <w:r w:rsidR="005B529C" w:rsidRPr="00A9480B">
                    <w:rPr>
                      <w:color w:val="00B050"/>
                    </w:rPr>
                    <w:t>,00 €</w:t>
                  </w:r>
                </w:p>
              </w:tc>
            </w:tr>
            <w:tr w:rsidR="008D78A3" w:rsidRPr="00A35E82" w14:paraId="17AADD7D" w14:textId="77777777" w:rsidTr="00FB2AF7">
              <w:trPr>
                <w:trHeight w:val="850"/>
              </w:trPr>
              <w:tc>
                <w:tcPr>
                  <w:tcW w:w="2785" w:type="dxa"/>
                  <w:shd w:val="clear" w:color="auto" w:fill="262626" w:themeFill="text1" w:themeFillTint="D9"/>
                  <w:vAlign w:val="bottom"/>
                </w:tcPr>
                <w:p w14:paraId="6BB23FC7" w14:textId="77777777" w:rsidR="001355C9" w:rsidRDefault="001355C9" w:rsidP="006124D0">
                  <w:pPr>
                    <w:pStyle w:val="Nomdelarticle"/>
                  </w:pPr>
                </w:p>
                <w:p w14:paraId="570D1E76" w14:textId="50ABD90A" w:rsidR="008D78A3" w:rsidRPr="008301D7" w:rsidRDefault="00B624D2" w:rsidP="006124D0">
                  <w:pPr>
                    <w:pStyle w:val="Nomdelarticle"/>
                    <w:rPr>
                      <w:color w:val="00B050"/>
                    </w:rPr>
                  </w:pPr>
                  <w:r w:rsidRPr="008301D7">
                    <w:rPr>
                      <w:color w:val="00B050"/>
                    </w:rPr>
                    <w:t>TAJIN</w:t>
                  </w:r>
                  <w:r w:rsidR="001270C5" w:rsidRPr="008301D7">
                    <w:rPr>
                      <w:color w:val="00B050"/>
                    </w:rPr>
                    <w:t>E D</w:t>
                  </w:r>
                  <w:r w:rsidR="00A211A4" w:rsidRPr="008301D7">
                    <w:rPr>
                      <w:color w:val="00B050"/>
                    </w:rPr>
                    <w:t xml:space="preserve"> ’</w:t>
                  </w:r>
                  <w:r w:rsidR="001270C5" w:rsidRPr="008301D7">
                    <w:rPr>
                      <w:color w:val="00B050"/>
                    </w:rPr>
                    <w:t xml:space="preserve"> AGNEAU</w:t>
                  </w:r>
                </w:p>
                <w:p w14:paraId="31F4F140" w14:textId="337A78EE" w:rsidR="008D78A3" w:rsidRPr="00F0324E" w:rsidRDefault="007F4B65" w:rsidP="006124D0">
                  <w:pPr>
                    <w:pStyle w:val="Descriptiondelarticle"/>
                    <w:rPr>
                      <w:color w:val="C19859" w:themeColor="accent6"/>
                    </w:rPr>
                  </w:pPr>
                  <w:r w:rsidRPr="00F0324E">
                    <w:rPr>
                      <w:color w:val="C19859" w:themeColor="accent6"/>
                    </w:rPr>
                    <w:t>Tranche d</w:t>
                  </w:r>
                  <w:r w:rsidR="00F13D93" w:rsidRPr="00F0324E">
                    <w:rPr>
                      <w:color w:val="C19859" w:themeColor="accent6"/>
                    </w:rPr>
                    <w:t>’</w:t>
                  </w:r>
                  <w:r w:rsidRPr="00F0324E">
                    <w:rPr>
                      <w:color w:val="C19859" w:themeColor="accent6"/>
                    </w:rPr>
                    <w:t>agneau</w:t>
                  </w:r>
                </w:p>
                <w:p w14:paraId="583CF441" w14:textId="77777777" w:rsidR="00361517" w:rsidRPr="00F0324E" w:rsidRDefault="00361517" w:rsidP="006124D0">
                  <w:pPr>
                    <w:pStyle w:val="Descriptiondelarticle"/>
                    <w:rPr>
                      <w:color w:val="C19859" w:themeColor="accent6"/>
                    </w:rPr>
                  </w:pPr>
                  <w:r w:rsidRPr="00F0324E">
                    <w:rPr>
                      <w:color w:val="C19859" w:themeColor="accent6"/>
                    </w:rPr>
                    <w:t>Pomme de terre</w:t>
                  </w:r>
                </w:p>
                <w:p w14:paraId="13ABD7DF" w14:textId="2A444E6F" w:rsidR="00361517" w:rsidRPr="00F0324E" w:rsidRDefault="6BCEAB1D" w:rsidP="006124D0">
                  <w:pPr>
                    <w:pStyle w:val="Descriptiondelarticle"/>
                    <w:rPr>
                      <w:color w:val="C19859" w:themeColor="accent6"/>
                    </w:rPr>
                  </w:pPr>
                  <w:r w:rsidRPr="6BCEAB1D">
                    <w:rPr>
                      <w:color w:val="C19859" w:themeColor="accent6"/>
                    </w:rPr>
                    <w:t xml:space="preserve">Carottes                                  </w:t>
                  </w:r>
                </w:p>
                <w:p w14:paraId="2D566C4F" w14:textId="4829580A" w:rsidR="00DC5892" w:rsidRPr="00A35E82" w:rsidRDefault="6BCEAB1D" w:rsidP="006124D0">
                  <w:pPr>
                    <w:pStyle w:val="Descriptiondelarticle"/>
                  </w:pPr>
                  <w:r w:rsidRPr="6BCEAB1D">
                    <w:rPr>
                      <w:color w:val="C19859" w:themeColor="accent6"/>
                    </w:rPr>
                    <w:t xml:space="preserve">Petit pois                                 </w:t>
                  </w:r>
                </w:p>
              </w:tc>
              <w:tc>
                <w:tcPr>
                  <w:tcW w:w="895" w:type="dxa"/>
                  <w:shd w:val="clear" w:color="auto" w:fill="262626" w:themeFill="text1" w:themeFillTint="D9"/>
                  <w:vAlign w:val="bottom"/>
                </w:tcPr>
                <w:p w14:paraId="5AA27DBE" w14:textId="0BA524A3" w:rsidR="6BCEAB1D" w:rsidRDefault="6BCEAB1D" w:rsidP="6BCEAB1D">
                  <w:pPr>
                    <w:pStyle w:val="Cotdelarticle"/>
                    <w:rPr>
                      <w:color w:val="00B050"/>
                    </w:rPr>
                  </w:pPr>
                </w:p>
                <w:p w14:paraId="5707170E" w14:textId="380C1434" w:rsidR="6BCEAB1D" w:rsidRDefault="6BCEAB1D" w:rsidP="6BCEAB1D">
                  <w:pPr>
                    <w:pStyle w:val="Cotdelarticle"/>
                    <w:rPr>
                      <w:color w:val="00B050"/>
                    </w:rPr>
                  </w:pPr>
                </w:p>
                <w:p w14:paraId="6785EB90" w14:textId="68E7EDDA" w:rsidR="008D78A3" w:rsidRPr="00A35E82" w:rsidRDefault="00CA39AB" w:rsidP="006124D0">
                  <w:pPr>
                    <w:pStyle w:val="Cotdelarticle"/>
                  </w:pPr>
                  <w:r>
                    <w:rPr>
                      <w:color w:val="00B050"/>
                    </w:rPr>
                    <w:t>10,00 €</w:t>
                  </w:r>
                  <w:r w:rsidR="6BCEAB1D" w:rsidRPr="6BCEAB1D">
                    <w:rPr>
                      <w:color w:val="00B050"/>
                    </w:rPr>
                    <w:t xml:space="preserve">    </w:t>
                  </w:r>
                </w:p>
              </w:tc>
            </w:tr>
            <w:tr w:rsidR="008D78A3" w:rsidRPr="00A35E82" w14:paraId="30A7E2FB" w14:textId="77777777" w:rsidTr="00FB2AF7">
              <w:trPr>
                <w:trHeight w:val="850"/>
              </w:trPr>
              <w:tc>
                <w:tcPr>
                  <w:tcW w:w="2785" w:type="dxa"/>
                  <w:shd w:val="clear" w:color="auto" w:fill="262626" w:themeFill="text1" w:themeFillTint="D9"/>
                  <w:vAlign w:val="bottom"/>
                </w:tcPr>
                <w:p w14:paraId="7BDAEBB1" w14:textId="77777777" w:rsidR="001355C9" w:rsidRDefault="001355C9" w:rsidP="006124D0">
                  <w:pPr>
                    <w:pStyle w:val="Nomdelarticle"/>
                  </w:pPr>
                </w:p>
                <w:p w14:paraId="710DE7E2" w14:textId="77777777" w:rsidR="00032AD1" w:rsidRPr="00FF2EB2" w:rsidRDefault="001A2C8C" w:rsidP="00214191">
                  <w:pPr>
                    <w:pStyle w:val="Nomdelarticle"/>
                    <w:rPr>
                      <w:color w:val="00B050"/>
                    </w:rPr>
                  </w:pPr>
                  <w:r w:rsidRPr="00FF2EB2">
                    <w:rPr>
                      <w:color w:val="00B050"/>
                    </w:rPr>
                    <w:t xml:space="preserve">TAJINE AU </w:t>
                  </w:r>
                  <w:r w:rsidR="00CB31BE" w:rsidRPr="00FF2EB2">
                    <w:rPr>
                      <w:color w:val="00B050"/>
                    </w:rPr>
                    <w:t>bœuf</w:t>
                  </w:r>
                </w:p>
                <w:p w14:paraId="1BA290E7" w14:textId="679CDDDE" w:rsidR="00887314" w:rsidRPr="00F0324E" w:rsidRDefault="00C53346" w:rsidP="00214191">
                  <w:pPr>
                    <w:pStyle w:val="Nomdelarticle"/>
                    <w:rPr>
                      <w:color w:val="C19859" w:themeColor="accent6"/>
                      <w:sz w:val="20"/>
                      <w:szCs w:val="20"/>
                    </w:rPr>
                  </w:pPr>
                  <w:r w:rsidRPr="00F0324E">
                    <w:rPr>
                      <w:color w:val="C19859" w:themeColor="accent6"/>
                      <w:sz w:val="20"/>
                      <w:szCs w:val="20"/>
                    </w:rPr>
                    <w:t>m</w:t>
                  </w:r>
                  <w:r w:rsidR="00190710" w:rsidRPr="00F0324E">
                    <w:rPr>
                      <w:color w:val="C19859" w:themeColor="accent6"/>
                      <w:sz w:val="20"/>
                      <w:szCs w:val="20"/>
                    </w:rPr>
                    <w:t>orceau de jarret</w:t>
                  </w:r>
                </w:p>
                <w:p w14:paraId="13EAE3C8" w14:textId="12352394" w:rsidR="00CA6CDD" w:rsidRPr="00F0324E" w:rsidRDefault="00CA6CDD" w:rsidP="006124D0">
                  <w:pPr>
                    <w:pStyle w:val="Descriptiondelarticle"/>
                    <w:rPr>
                      <w:color w:val="C19859" w:themeColor="accent6"/>
                    </w:rPr>
                  </w:pPr>
                  <w:r w:rsidRPr="00F0324E">
                    <w:rPr>
                      <w:color w:val="C19859" w:themeColor="accent6"/>
                    </w:rPr>
                    <w:t>Pomme de terre</w:t>
                  </w:r>
                </w:p>
                <w:p w14:paraId="3F7497A9" w14:textId="4A38EEAA" w:rsidR="008D78A3" w:rsidRPr="00BF3F18" w:rsidRDefault="001355C9" w:rsidP="006124D0">
                  <w:pPr>
                    <w:pStyle w:val="Descriptiondelarticle"/>
                    <w:rPr>
                      <w:color w:val="C19859" w:themeColor="accent6"/>
                    </w:rPr>
                  </w:pPr>
                  <w:r w:rsidRPr="00F0324E">
                    <w:rPr>
                      <w:color w:val="C19859" w:themeColor="accent6"/>
                    </w:rPr>
                    <w:t>Po</w:t>
                  </w:r>
                  <w:r w:rsidR="009F3412" w:rsidRPr="00F0324E">
                    <w:rPr>
                      <w:color w:val="C19859" w:themeColor="accent6"/>
                    </w:rPr>
                    <w:t>ê</w:t>
                  </w:r>
                  <w:r w:rsidRPr="00F0324E">
                    <w:rPr>
                      <w:color w:val="C19859" w:themeColor="accent6"/>
                    </w:rPr>
                    <w:t>ler de légumes</w:t>
                  </w:r>
                </w:p>
              </w:tc>
              <w:tc>
                <w:tcPr>
                  <w:tcW w:w="895" w:type="dxa"/>
                  <w:shd w:val="clear" w:color="auto" w:fill="262626" w:themeFill="text1" w:themeFillTint="D9"/>
                  <w:vAlign w:val="bottom"/>
                </w:tcPr>
                <w:p w14:paraId="76EB0190" w14:textId="495BA6F4" w:rsidR="00887314" w:rsidRPr="00A35E82" w:rsidRDefault="004372F7" w:rsidP="00BF3F18">
                  <w:pPr>
                    <w:pStyle w:val="Cotdelarticle"/>
                    <w:jc w:val="left"/>
                    <w:rPr>
                      <w:color w:val="00B050"/>
                    </w:rPr>
                  </w:pPr>
                  <w:r>
                    <w:rPr>
                      <w:color w:val="00B050"/>
                    </w:rPr>
                    <w:t>10,00 €</w:t>
                  </w:r>
                </w:p>
              </w:tc>
            </w:tr>
          </w:tbl>
          <w:p w14:paraId="30E52D5F" w14:textId="77777777" w:rsidR="008D78A3" w:rsidRPr="00A35E82" w:rsidRDefault="008D78A3" w:rsidP="00EF6A99">
            <w:pPr>
              <w:pStyle w:val="Cotdelarticle"/>
              <w:jc w:val="left"/>
            </w:pPr>
          </w:p>
        </w:tc>
        <w:tc>
          <w:tcPr>
            <w:tcW w:w="620" w:type="dxa"/>
            <w:vMerge/>
            <w:shd w:val="clear" w:color="auto" w:fill="761E28" w:themeFill="accent2" w:themeFillShade="BF"/>
          </w:tcPr>
          <w:p w14:paraId="630A66F5" w14:textId="77777777" w:rsidR="008D78A3" w:rsidRPr="00A35E82" w:rsidRDefault="008D78A3" w:rsidP="00914A1E">
            <w:pPr>
              <w:spacing w:after="0"/>
            </w:pPr>
          </w:p>
        </w:tc>
      </w:tr>
      <w:tr w:rsidR="008D78A3" w:rsidRPr="00A35E82" w14:paraId="78FCB70A" w14:textId="77777777" w:rsidTr="00770792">
        <w:trPr>
          <w:trHeight w:val="1258"/>
          <w:jc w:val="center"/>
        </w:trPr>
        <w:tc>
          <w:tcPr>
            <w:tcW w:w="720" w:type="dxa"/>
            <w:vMerge/>
            <w:shd w:val="clear" w:color="auto" w:fill="761E28" w:themeFill="accent2" w:themeFillShade="BF"/>
          </w:tcPr>
          <w:p w14:paraId="649318C8" w14:textId="77777777" w:rsidR="008D78A3" w:rsidRPr="00A35E82" w:rsidRDefault="008D78A3" w:rsidP="00EF6A99">
            <w:pPr>
              <w:spacing w:after="0"/>
            </w:pPr>
          </w:p>
        </w:tc>
        <w:tc>
          <w:tcPr>
            <w:tcW w:w="3600" w:type="dxa"/>
            <w:vMerge/>
            <w:shd w:val="clear" w:color="auto" w:fill="761E28" w:themeFill="accent2" w:themeFillShade="BF"/>
          </w:tcPr>
          <w:p w14:paraId="7A2AA1A5" w14:textId="77777777" w:rsidR="008D78A3" w:rsidRPr="00A35E82" w:rsidRDefault="008D78A3" w:rsidP="00EF6A99"/>
        </w:tc>
        <w:tc>
          <w:tcPr>
            <w:tcW w:w="720" w:type="dxa"/>
            <w:vMerge/>
            <w:shd w:val="clear" w:color="auto" w:fill="761E28" w:themeFill="accent2" w:themeFillShade="BF"/>
          </w:tcPr>
          <w:p w14:paraId="508833D9" w14:textId="77777777" w:rsidR="008D78A3" w:rsidRPr="00A35E82" w:rsidRDefault="008D78A3" w:rsidP="00EF6A99">
            <w:pPr>
              <w:spacing w:after="0"/>
            </w:pPr>
          </w:p>
        </w:tc>
        <w:tc>
          <w:tcPr>
            <w:tcW w:w="2475" w:type="dxa"/>
            <w:tcBorders>
              <w:bottom w:val="nil"/>
            </w:tcBorders>
            <w:shd w:val="clear" w:color="auto" w:fill="761E28" w:themeFill="accent2" w:themeFillShade="BF"/>
          </w:tcPr>
          <w:p w14:paraId="44E7A170" w14:textId="52C01CA5" w:rsidR="006D2A37" w:rsidRDefault="006D2A37" w:rsidP="005C5B2C">
            <w:pPr>
              <w:pStyle w:val="Lgende"/>
              <w:jc w:val="center"/>
            </w:pPr>
          </w:p>
          <w:p w14:paraId="1439DDE2" w14:textId="78937FE1" w:rsidR="008D78A3" w:rsidRPr="009D3A38" w:rsidRDefault="00646E51" w:rsidP="005C5B2C">
            <w:pPr>
              <w:pStyle w:val="Lgende"/>
              <w:jc w:val="center"/>
              <w:rPr>
                <w:rFonts w:ascii="Algerian" w:hAnsi="Algerian"/>
              </w:rPr>
            </w:pPr>
            <w:r w:rsidRPr="0059732C">
              <w:rPr>
                <w:rFonts w:ascii="Algerian" w:hAnsi="Algerian"/>
                <w:color w:val="FF0000"/>
                <w:sz w:val="24"/>
                <w:szCs w:val="28"/>
                <w14:textFill>
                  <w14:gradFill>
                    <w14:gsLst>
                      <w14:gs w14:pos="0">
                        <w14:srgbClr w14:val="FF0000">
                          <w14:tint w14:val="66000"/>
                          <w14:satMod w14:val="160000"/>
                        </w14:srgbClr>
                      </w14:gs>
                      <w14:gs w14:pos="50000">
                        <w14:srgbClr w14:val="FF0000">
                          <w14:tint w14:val="44500"/>
                          <w14:satMod w14:val="160000"/>
                        </w14:srgbClr>
                      </w14:gs>
                      <w14:gs w14:pos="100000">
                        <w14:srgbClr w14:val="FF0000">
                          <w14:tint w14:val="23500"/>
                          <w14:satMod w14:val="160000"/>
                        </w14:srgbClr>
                      </w14:gs>
                    </w14:gsLst>
                    <w14:path w14:path="circle">
                      <w14:fillToRect w14:l="50000" w14:t="50000" w14:r="50000" w14:b="50000"/>
                    </w14:path>
                  </w14:gradFill>
                </w14:textFill>
              </w:rPr>
              <w:t>TAJINE BŒUF PRUNEAU</w:t>
            </w:r>
          </w:p>
        </w:tc>
        <w:tc>
          <w:tcPr>
            <w:tcW w:w="2565" w:type="dxa"/>
            <w:tcBorders>
              <w:bottom w:val="nil"/>
            </w:tcBorders>
            <w:shd w:val="clear" w:color="auto" w:fill="761E28" w:themeFill="accent2" w:themeFillShade="BF"/>
          </w:tcPr>
          <w:p w14:paraId="26439F22" w14:textId="77777777" w:rsidR="00F07EC3" w:rsidRDefault="00F07EC3" w:rsidP="005C5B2C">
            <w:pPr>
              <w:pStyle w:val="Lgende"/>
              <w:jc w:val="center"/>
            </w:pPr>
          </w:p>
          <w:p w14:paraId="0B01D69C" w14:textId="1C56D3C2" w:rsidR="008D78A3" w:rsidRPr="009D3A38" w:rsidRDefault="00646E51" w:rsidP="005C5B2C">
            <w:pPr>
              <w:pStyle w:val="Lgende"/>
              <w:jc w:val="center"/>
              <w:rPr>
                <w:rFonts w:ascii="Algerian" w:hAnsi="Algerian"/>
              </w:rPr>
            </w:pPr>
            <w:r w:rsidRPr="0008496B">
              <w:rPr>
                <w:rFonts w:ascii="Algerian" w:hAnsi="Algerian"/>
                <w:color w:val="FF0000"/>
                <w:sz w:val="24"/>
                <w:szCs w:val="28"/>
                <w14:textFill>
                  <w14:gradFill>
                    <w14:gsLst>
                      <w14:gs w14:pos="0">
                        <w14:srgbClr w14:val="FF0000">
                          <w14:tint w14:val="66000"/>
                          <w14:satMod w14:val="160000"/>
                        </w14:srgbClr>
                      </w14:gs>
                      <w14:gs w14:pos="50000">
                        <w14:srgbClr w14:val="FF0000">
                          <w14:tint w14:val="44500"/>
                          <w14:satMod w14:val="160000"/>
                        </w14:srgbClr>
                      </w14:gs>
                      <w14:gs w14:pos="100000">
                        <w14:srgbClr w14:val="FF0000">
                          <w14:tint w14:val="23500"/>
                          <w14:satMod w14:val="160000"/>
                        </w14:srgbClr>
                      </w14:gs>
                    </w14:gsLst>
                    <w14:path w14:path="circle">
                      <w14:fillToRect w14:l="50000" w14:t="50000" w14:r="50000" w14:b="50000"/>
                    </w14:path>
                  </w14:gradFill>
                </w14:textFill>
              </w:rPr>
              <w:t>TAJINE D’AGNEAU</w:t>
            </w:r>
          </w:p>
        </w:tc>
        <w:tc>
          <w:tcPr>
            <w:tcW w:w="720" w:type="dxa"/>
            <w:vMerge/>
            <w:shd w:val="clear" w:color="auto" w:fill="761E28" w:themeFill="accent2" w:themeFillShade="BF"/>
          </w:tcPr>
          <w:p w14:paraId="6092D84A" w14:textId="77777777" w:rsidR="008D78A3" w:rsidRPr="00A35E82" w:rsidRDefault="008D78A3" w:rsidP="00EF6A99">
            <w:pPr>
              <w:spacing w:after="0"/>
            </w:pPr>
          </w:p>
        </w:tc>
        <w:tc>
          <w:tcPr>
            <w:tcW w:w="3690" w:type="dxa"/>
            <w:vMerge/>
            <w:shd w:val="clear" w:color="auto" w:fill="761E28" w:themeFill="accent2" w:themeFillShade="BF"/>
            <w:vAlign w:val="bottom"/>
          </w:tcPr>
          <w:p w14:paraId="7C8082DE" w14:textId="77777777" w:rsidR="008D78A3" w:rsidRPr="00A35E82" w:rsidRDefault="008D78A3" w:rsidP="00EF6A99">
            <w:pPr>
              <w:pStyle w:val="Cotdelarticle"/>
            </w:pPr>
          </w:p>
        </w:tc>
        <w:tc>
          <w:tcPr>
            <w:tcW w:w="620" w:type="dxa"/>
            <w:vMerge/>
            <w:shd w:val="clear" w:color="auto" w:fill="761E28" w:themeFill="accent2" w:themeFillShade="BF"/>
          </w:tcPr>
          <w:p w14:paraId="692985BE" w14:textId="77777777" w:rsidR="008D78A3" w:rsidRPr="00A35E82" w:rsidRDefault="008D78A3" w:rsidP="00EF6A99">
            <w:pPr>
              <w:spacing w:after="0"/>
            </w:pPr>
          </w:p>
        </w:tc>
      </w:tr>
      <w:tr w:rsidR="008D78A3" w:rsidRPr="00A35E82" w14:paraId="59F06323" w14:textId="77777777" w:rsidTr="00770792">
        <w:trPr>
          <w:trHeight w:val="2515"/>
          <w:jc w:val="center"/>
        </w:trPr>
        <w:tc>
          <w:tcPr>
            <w:tcW w:w="720" w:type="dxa"/>
            <w:vMerge/>
            <w:shd w:val="clear" w:color="auto" w:fill="761E28" w:themeFill="accent2" w:themeFillShade="BF"/>
          </w:tcPr>
          <w:p w14:paraId="120705DA" w14:textId="77777777" w:rsidR="008D78A3" w:rsidRPr="00A35E82" w:rsidRDefault="008D78A3" w:rsidP="00EF6A99">
            <w:pPr>
              <w:spacing w:after="0"/>
            </w:pPr>
          </w:p>
        </w:tc>
        <w:tc>
          <w:tcPr>
            <w:tcW w:w="3600" w:type="dxa"/>
            <w:vMerge/>
            <w:shd w:val="clear" w:color="auto" w:fill="761E28" w:themeFill="accent2" w:themeFillShade="BF"/>
          </w:tcPr>
          <w:p w14:paraId="3278428E" w14:textId="77777777" w:rsidR="008D78A3" w:rsidRPr="00A35E82" w:rsidRDefault="008D78A3" w:rsidP="00EF6A99">
            <w:pPr>
              <w:spacing w:after="0"/>
            </w:pPr>
          </w:p>
        </w:tc>
        <w:tc>
          <w:tcPr>
            <w:tcW w:w="720" w:type="dxa"/>
            <w:vMerge/>
            <w:shd w:val="clear" w:color="auto" w:fill="761E28" w:themeFill="accent2" w:themeFillShade="BF"/>
          </w:tcPr>
          <w:p w14:paraId="4A9E0A91" w14:textId="77777777" w:rsidR="008D78A3" w:rsidRPr="00A35E82" w:rsidRDefault="008D78A3" w:rsidP="00EF6A99">
            <w:pPr>
              <w:spacing w:after="0"/>
            </w:pPr>
          </w:p>
        </w:tc>
        <w:tc>
          <w:tcPr>
            <w:tcW w:w="2475" w:type="dxa"/>
            <w:tcBorders>
              <w:bottom w:val="nil"/>
            </w:tcBorders>
            <w:shd w:val="clear" w:color="auto" w:fill="761E28" w:themeFill="accent2" w:themeFillShade="BF"/>
          </w:tcPr>
          <w:p w14:paraId="2C08335F" w14:textId="70CF557C" w:rsidR="008D78A3" w:rsidRPr="00A35E82" w:rsidRDefault="00E32918" w:rsidP="005C5B2C">
            <w:pPr>
              <w:spacing w:after="0"/>
              <w:jc w:val="center"/>
            </w:pPr>
            <w:r>
              <w:rPr>
                <w:noProof/>
              </w:rPr>
              <w:drawing>
                <wp:inline distT="0" distB="0" distL="0" distR="0" wp14:anchorId="5D0F634A" wp14:editId="79AC6AE2">
                  <wp:extent cx="1676400" cy="1619250"/>
                  <wp:effectExtent l="0" t="0" r="0" b="0"/>
                  <wp:docPr id="65" name="Image 65" descr="Une image contenant alimentation, intérieur, table, assiette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" name="Image 65" descr="Une image contenant alimentation, intérieur, table, assiette&#10;&#10;Description générée automatiquement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6877" cy="16197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softEdge rad="112500"/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65" w:type="dxa"/>
            <w:tcBorders>
              <w:bottom w:val="nil"/>
            </w:tcBorders>
            <w:shd w:val="clear" w:color="auto" w:fill="761E28" w:themeFill="accent2" w:themeFillShade="BF"/>
          </w:tcPr>
          <w:p w14:paraId="51A77D0E" w14:textId="70099706" w:rsidR="008D78A3" w:rsidRPr="00A35E82" w:rsidRDefault="00C710BA" w:rsidP="005C5B2C">
            <w:pPr>
              <w:spacing w:after="0"/>
              <w:jc w:val="center"/>
            </w:pPr>
            <w:r>
              <w:rPr>
                <w:noProof/>
              </w:rPr>
              <w:drawing>
                <wp:inline distT="0" distB="0" distL="0" distR="0" wp14:anchorId="3AF3A2F6" wp14:editId="2F64C5C9">
                  <wp:extent cx="1737360" cy="1619250"/>
                  <wp:effectExtent l="0" t="0" r="0" b="0"/>
                  <wp:docPr id="55" name="Image 55" descr="Une image contenant alimentation, table, assiette, intérieur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Image 55" descr="Une image contenant alimentation, table, assiette, intérieur&#10;&#10;Description générée automatiquement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7360" cy="16192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softEdge rad="112500"/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0" w:type="dxa"/>
            <w:tcBorders>
              <w:bottom w:val="nil"/>
            </w:tcBorders>
            <w:shd w:val="clear" w:color="auto" w:fill="761E28" w:themeFill="accent2" w:themeFillShade="BF"/>
          </w:tcPr>
          <w:p w14:paraId="21756F1C" w14:textId="77777777" w:rsidR="008D78A3" w:rsidRPr="00A35E82" w:rsidRDefault="008D78A3" w:rsidP="00EF6A99">
            <w:pPr>
              <w:spacing w:after="0"/>
            </w:pPr>
          </w:p>
        </w:tc>
        <w:tc>
          <w:tcPr>
            <w:tcW w:w="3690" w:type="dxa"/>
            <w:vMerge/>
            <w:shd w:val="clear" w:color="auto" w:fill="761E28" w:themeFill="accent2" w:themeFillShade="BF"/>
            <w:vAlign w:val="bottom"/>
          </w:tcPr>
          <w:p w14:paraId="313443AA" w14:textId="77777777" w:rsidR="008D78A3" w:rsidRPr="00A35E82" w:rsidRDefault="008D78A3" w:rsidP="00EF6A99">
            <w:pPr>
              <w:pStyle w:val="Cotdelarticle"/>
            </w:pPr>
          </w:p>
        </w:tc>
        <w:tc>
          <w:tcPr>
            <w:tcW w:w="620" w:type="dxa"/>
            <w:tcBorders>
              <w:bottom w:val="nil"/>
            </w:tcBorders>
            <w:shd w:val="clear" w:color="auto" w:fill="761E28" w:themeFill="accent2" w:themeFillShade="BF"/>
          </w:tcPr>
          <w:p w14:paraId="3D1496F7" w14:textId="77777777" w:rsidR="008D78A3" w:rsidRPr="00A35E82" w:rsidRDefault="008D78A3" w:rsidP="00EF6A99">
            <w:pPr>
              <w:spacing w:after="0"/>
            </w:pPr>
          </w:p>
        </w:tc>
      </w:tr>
      <w:tr w:rsidR="008D78A3" w:rsidRPr="00A35E82" w14:paraId="16C29608" w14:textId="77777777" w:rsidTr="00770792">
        <w:trPr>
          <w:trHeight w:val="73"/>
          <w:jc w:val="center"/>
        </w:trPr>
        <w:tc>
          <w:tcPr>
            <w:tcW w:w="720" w:type="dxa"/>
            <w:vMerge/>
            <w:shd w:val="clear" w:color="auto" w:fill="761E28" w:themeFill="accent2" w:themeFillShade="BF"/>
          </w:tcPr>
          <w:p w14:paraId="761814A5" w14:textId="77777777" w:rsidR="008D78A3" w:rsidRPr="00A35E82" w:rsidRDefault="008D78A3" w:rsidP="00914A1E">
            <w:pPr>
              <w:spacing w:after="0"/>
            </w:pPr>
          </w:p>
        </w:tc>
        <w:tc>
          <w:tcPr>
            <w:tcW w:w="3600" w:type="dxa"/>
            <w:vMerge/>
            <w:shd w:val="clear" w:color="auto" w:fill="761E28" w:themeFill="accent2" w:themeFillShade="BF"/>
          </w:tcPr>
          <w:p w14:paraId="14DD0377" w14:textId="77777777" w:rsidR="008D78A3" w:rsidRPr="00A35E82" w:rsidRDefault="008D78A3" w:rsidP="00914A1E">
            <w:pPr>
              <w:spacing w:after="0"/>
            </w:pPr>
          </w:p>
        </w:tc>
        <w:tc>
          <w:tcPr>
            <w:tcW w:w="720" w:type="dxa"/>
            <w:vMerge/>
            <w:shd w:val="clear" w:color="auto" w:fill="761E28" w:themeFill="accent2" w:themeFillShade="BF"/>
          </w:tcPr>
          <w:p w14:paraId="7DDABA14" w14:textId="77777777" w:rsidR="008D78A3" w:rsidRPr="00A35E82" w:rsidRDefault="008D78A3" w:rsidP="00914A1E">
            <w:pPr>
              <w:spacing w:after="0"/>
            </w:pPr>
          </w:p>
        </w:tc>
        <w:tc>
          <w:tcPr>
            <w:tcW w:w="2475" w:type="dxa"/>
            <w:vMerge w:val="restart"/>
            <w:shd w:val="clear" w:color="auto" w:fill="761E28" w:themeFill="accent2" w:themeFillShade="BF"/>
          </w:tcPr>
          <w:p w14:paraId="32AEF523" w14:textId="77777777" w:rsidR="00DE49DE" w:rsidRDefault="00DE49DE" w:rsidP="005C5B2C">
            <w:pPr>
              <w:pStyle w:val="Lgende"/>
              <w:jc w:val="center"/>
            </w:pPr>
          </w:p>
          <w:p w14:paraId="4B2186E7" w14:textId="4A067FD5" w:rsidR="008D78A3" w:rsidRPr="009D3A38" w:rsidRDefault="002373EB" w:rsidP="005C5B2C">
            <w:pPr>
              <w:pStyle w:val="Lgende"/>
              <w:jc w:val="center"/>
              <w:rPr>
                <w:rFonts w:ascii="Algerian" w:hAnsi="Algerian"/>
              </w:rPr>
            </w:pPr>
            <w:r w:rsidRPr="00D31EFD">
              <w:rPr>
                <w:rFonts w:ascii="Algerian" w:hAnsi="Algerian"/>
                <w:color w:val="FF0000"/>
                <w:sz w:val="24"/>
                <w:szCs w:val="28"/>
                <w14:textFill>
                  <w14:gradFill>
                    <w14:gsLst>
                      <w14:gs w14:pos="0">
                        <w14:srgbClr w14:val="FF0000">
                          <w14:tint w14:val="66000"/>
                          <w14:satMod w14:val="160000"/>
                        </w14:srgbClr>
                      </w14:gs>
                      <w14:gs w14:pos="50000">
                        <w14:srgbClr w14:val="FF0000">
                          <w14:tint w14:val="44500"/>
                          <w14:satMod w14:val="160000"/>
                        </w14:srgbClr>
                      </w14:gs>
                      <w14:gs w14:pos="100000">
                        <w14:srgbClr w14:val="FF0000">
                          <w14:tint w14:val="23500"/>
                          <w14:satMod w14:val="160000"/>
                        </w14:srgbClr>
                      </w14:gs>
                    </w14:gsLst>
                    <w14:path w14:path="circle">
                      <w14:fillToRect w14:l="50000" w14:t="50000" w14:r="50000" w14:b="50000"/>
                    </w14:path>
                  </w14:gradFill>
                </w14:textFill>
              </w:rPr>
              <w:t>DEJEUNER ORIENTAL</w:t>
            </w:r>
          </w:p>
        </w:tc>
        <w:tc>
          <w:tcPr>
            <w:tcW w:w="2565" w:type="dxa"/>
            <w:vMerge w:val="restart"/>
            <w:shd w:val="clear" w:color="auto" w:fill="761E28" w:themeFill="accent2" w:themeFillShade="BF"/>
          </w:tcPr>
          <w:p w14:paraId="26F0CCC5" w14:textId="77777777" w:rsidR="00DE49DE" w:rsidRDefault="00DE49DE" w:rsidP="005C5B2C">
            <w:pPr>
              <w:pStyle w:val="Lgende"/>
              <w:jc w:val="center"/>
            </w:pPr>
          </w:p>
          <w:p w14:paraId="60412CA6" w14:textId="7662FDB8" w:rsidR="008D78A3" w:rsidRPr="009D3A38" w:rsidRDefault="009031A4" w:rsidP="005C5B2C">
            <w:pPr>
              <w:pStyle w:val="Lgende"/>
              <w:jc w:val="center"/>
              <w:rPr>
                <w:rFonts w:ascii="Algerian" w:hAnsi="Algerian"/>
              </w:rPr>
            </w:pPr>
            <w:r w:rsidRPr="00D31EFD">
              <w:rPr>
                <w:rFonts w:ascii="Algerian" w:hAnsi="Algerian"/>
                <w:color w:val="FF0000"/>
                <w:sz w:val="24"/>
                <w:szCs w:val="28"/>
                <w14:textFill>
                  <w14:gradFill>
                    <w14:gsLst>
                      <w14:gs w14:pos="0">
                        <w14:srgbClr w14:val="FF0000">
                          <w14:tint w14:val="66000"/>
                          <w14:satMod w14:val="160000"/>
                        </w14:srgbClr>
                      </w14:gs>
                      <w14:gs w14:pos="50000">
                        <w14:srgbClr w14:val="FF0000">
                          <w14:tint w14:val="44500"/>
                          <w14:satMod w14:val="160000"/>
                        </w14:srgbClr>
                      </w14:gs>
                      <w14:gs w14:pos="100000">
                        <w14:srgbClr w14:val="FF0000">
                          <w14:tint w14:val="23500"/>
                          <w14:satMod w14:val="160000"/>
                        </w14:srgbClr>
                      </w14:gs>
                    </w14:gsLst>
                    <w14:path w14:path="circle">
                      <w14:fillToRect w14:l="50000" w14:t="50000" w14:r="50000" w14:b="50000"/>
                    </w14:path>
                  </w14:gradFill>
                </w14:textFill>
              </w:rPr>
              <w:t>DEJEUNER BELDI</w:t>
            </w:r>
          </w:p>
        </w:tc>
        <w:tc>
          <w:tcPr>
            <w:tcW w:w="720" w:type="dxa"/>
            <w:shd w:val="clear" w:color="auto" w:fill="761E28" w:themeFill="accent2" w:themeFillShade="BF"/>
            <w:vAlign w:val="center"/>
          </w:tcPr>
          <w:p w14:paraId="3F5AC940" w14:textId="77777777" w:rsidR="008D78A3" w:rsidRPr="00A35E82" w:rsidRDefault="008D78A3" w:rsidP="00914A1E">
            <w:pPr>
              <w:spacing w:after="0"/>
              <w:jc w:val="center"/>
            </w:pPr>
          </w:p>
        </w:tc>
        <w:tc>
          <w:tcPr>
            <w:tcW w:w="3690" w:type="dxa"/>
            <w:vMerge/>
            <w:shd w:val="clear" w:color="auto" w:fill="761E28" w:themeFill="accent2" w:themeFillShade="BF"/>
            <w:vAlign w:val="center"/>
          </w:tcPr>
          <w:p w14:paraId="18E77A23" w14:textId="77777777" w:rsidR="008D78A3" w:rsidRPr="00A35E82" w:rsidRDefault="008D78A3" w:rsidP="00914A1E">
            <w:pPr>
              <w:spacing w:after="0"/>
              <w:jc w:val="center"/>
            </w:pPr>
          </w:p>
        </w:tc>
        <w:tc>
          <w:tcPr>
            <w:tcW w:w="620" w:type="dxa"/>
            <w:shd w:val="clear" w:color="auto" w:fill="761E28" w:themeFill="accent2" w:themeFillShade="BF"/>
            <w:vAlign w:val="center"/>
          </w:tcPr>
          <w:p w14:paraId="03455B0C" w14:textId="77777777" w:rsidR="008D78A3" w:rsidRPr="00A35E82" w:rsidRDefault="008D78A3" w:rsidP="00914A1E">
            <w:pPr>
              <w:spacing w:after="0"/>
              <w:jc w:val="center"/>
            </w:pPr>
          </w:p>
        </w:tc>
      </w:tr>
      <w:tr w:rsidR="008D78A3" w:rsidRPr="00A35E82" w14:paraId="783E732E" w14:textId="77777777" w:rsidTr="00770792">
        <w:trPr>
          <w:trHeight w:val="999"/>
          <w:jc w:val="center"/>
        </w:trPr>
        <w:tc>
          <w:tcPr>
            <w:tcW w:w="720" w:type="dxa"/>
            <w:vMerge/>
            <w:shd w:val="clear" w:color="auto" w:fill="761E28" w:themeFill="accent2" w:themeFillShade="BF"/>
          </w:tcPr>
          <w:p w14:paraId="42026D00" w14:textId="77777777" w:rsidR="008D78A3" w:rsidRPr="00A35E82" w:rsidRDefault="008D78A3" w:rsidP="00914A1E">
            <w:pPr>
              <w:spacing w:after="0"/>
            </w:pPr>
          </w:p>
        </w:tc>
        <w:tc>
          <w:tcPr>
            <w:tcW w:w="3600" w:type="dxa"/>
            <w:vMerge/>
            <w:shd w:val="clear" w:color="auto" w:fill="761E28" w:themeFill="accent2" w:themeFillShade="BF"/>
          </w:tcPr>
          <w:p w14:paraId="721C7D67" w14:textId="77777777" w:rsidR="008D78A3" w:rsidRPr="00A35E82" w:rsidRDefault="008D78A3" w:rsidP="00914A1E">
            <w:pPr>
              <w:spacing w:after="0"/>
            </w:pPr>
          </w:p>
        </w:tc>
        <w:tc>
          <w:tcPr>
            <w:tcW w:w="720" w:type="dxa"/>
            <w:vMerge/>
            <w:shd w:val="clear" w:color="auto" w:fill="761E28" w:themeFill="accent2" w:themeFillShade="BF"/>
          </w:tcPr>
          <w:p w14:paraId="4A03C18B" w14:textId="77777777" w:rsidR="008D78A3" w:rsidRPr="00A35E82" w:rsidRDefault="008D78A3" w:rsidP="00914A1E">
            <w:pPr>
              <w:spacing w:after="0"/>
            </w:pPr>
          </w:p>
        </w:tc>
        <w:tc>
          <w:tcPr>
            <w:tcW w:w="2475" w:type="dxa"/>
            <w:vMerge/>
            <w:shd w:val="clear" w:color="auto" w:fill="761E28" w:themeFill="accent2" w:themeFillShade="BF"/>
          </w:tcPr>
          <w:p w14:paraId="0D24C558" w14:textId="77777777" w:rsidR="008D78A3" w:rsidRPr="00A35E82" w:rsidRDefault="008D78A3" w:rsidP="005C5B2C">
            <w:pPr>
              <w:spacing w:after="0"/>
              <w:jc w:val="center"/>
            </w:pPr>
          </w:p>
        </w:tc>
        <w:tc>
          <w:tcPr>
            <w:tcW w:w="2565" w:type="dxa"/>
            <w:vMerge/>
            <w:shd w:val="clear" w:color="auto" w:fill="761E28" w:themeFill="accent2" w:themeFillShade="BF"/>
          </w:tcPr>
          <w:p w14:paraId="56B37E42" w14:textId="77777777" w:rsidR="008D78A3" w:rsidRPr="00A35E82" w:rsidRDefault="008D78A3" w:rsidP="005C5B2C">
            <w:pPr>
              <w:jc w:val="center"/>
            </w:pPr>
          </w:p>
        </w:tc>
        <w:tc>
          <w:tcPr>
            <w:tcW w:w="720" w:type="dxa"/>
            <w:vMerge w:val="restart"/>
            <w:tcBorders>
              <w:bottom w:val="nil"/>
            </w:tcBorders>
            <w:shd w:val="clear" w:color="auto" w:fill="761E28" w:themeFill="accent2" w:themeFillShade="BF"/>
            <w:vAlign w:val="center"/>
          </w:tcPr>
          <w:p w14:paraId="3EFF9A25" w14:textId="77777777" w:rsidR="008D78A3" w:rsidRPr="00A35E82" w:rsidRDefault="008D78A3" w:rsidP="00914A1E">
            <w:pPr>
              <w:spacing w:after="0"/>
              <w:jc w:val="center"/>
              <w:rPr>
                <w:noProof/>
              </w:rPr>
            </w:pPr>
          </w:p>
        </w:tc>
        <w:tc>
          <w:tcPr>
            <w:tcW w:w="3690" w:type="dxa"/>
            <w:vMerge/>
            <w:shd w:val="clear" w:color="auto" w:fill="761E28" w:themeFill="accent2" w:themeFillShade="BF"/>
            <w:vAlign w:val="center"/>
          </w:tcPr>
          <w:p w14:paraId="6EC9540E" w14:textId="77777777" w:rsidR="008D78A3" w:rsidRPr="00A35E82" w:rsidRDefault="008D78A3" w:rsidP="00914A1E">
            <w:pPr>
              <w:spacing w:after="0"/>
              <w:jc w:val="center"/>
              <w:rPr>
                <w:noProof/>
              </w:rPr>
            </w:pPr>
          </w:p>
        </w:tc>
        <w:tc>
          <w:tcPr>
            <w:tcW w:w="620" w:type="dxa"/>
            <w:vMerge w:val="restart"/>
            <w:tcBorders>
              <w:bottom w:val="nil"/>
            </w:tcBorders>
            <w:shd w:val="clear" w:color="auto" w:fill="761E28" w:themeFill="accent2" w:themeFillShade="BF"/>
            <w:vAlign w:val="center"/>
          </w:tcPr>
          <w:p w14:paraId="3CAA9C64" w14:textId="77777777" w:rsidR="008D78A3" w:rsidRPr="00A35E82" w:rsidRDefault="008D78A3" w:rsidP="00914A1E">
            <w:pPr>
              <w:spacing w:after="0"/>
              <w:jc w:val="center"/>
              <w:rPr>
                <w:noProof/>
              </w:rPr>
            </w:pPr>
          </w:p>
        </w:tc>
      </w:tr>
      <w:tr w:rsidR="008D78A3" w:rsidRPr="00A35E82" w14:paraId="4DB75032" w14:textId="77777777" w:rsidTr="00770792">
        <w:trPr>
          <w:trHeight w:val="270"/>
          <w:jc w:val="center"/>
        </w:trPr>
        <w:tc>
          <w:tcPr>
            <w:tcW w:w="720" w:type="dxa"/>
            <w:vMerge/>
            <w:shd w:val="clear" w:color="auto" w:fill="761E28" w:themeFill="accent2" w:themeFillShade="BF"/>
          </w:tcPr>
          <w:p w14:paraId="0ED59729" w14:textId="77777777" w:rsidR="008D78A3" w:rsidRPr="00A35E82" w:rsidRDefault="008D78A3" w:rsidP="00914A1E">
            <w:pPr>
              <w:spacing w:after="0"/>
            </w:pPr>
          </w:p>
        </w:tc>
        <w:tc>
          <w:tcPr>
            <w:tcW w:w="3600" w:type="dxa"/>
            <w:vMerge/>
            <w:shd w:val="clear" w:color="auto" w:fill="761E28" w:themeFill="accent2" w:themeFillShade="BF"/>
          </w:tcPr>
          <w:p w14:paraId="3314C5A7" w14:textId="77777777" w:rsidR="008D78A3" w:rsidRPr="00A35E82" w:rsidRDefault="008D78A3" w:rsidP="00914A1E">
            <w:pPr>
              <w:spacing w:after="0"/>
            </w:pPr>
          </w:p>
        </w:tc>
        <w:tc>
          <w:tcPr>
            <w:tcW w:w="720" w:type="dxa"/>
            <w:vMerge/>
            <w:shd w:val="clear" w:color="auto" w:fill="761E28" w:themeFill="accent2" w:themeFillShade="BF"/>
          </w:tcPr>
          <w:p w14:paraId="3EEF75A1" w14:textId="77777777" w:rsidR="008D78A3" w:rsidRPr="00A35E82" w:rsidRDefault="008D78A3" w:rsidP="00914A1E">
            <w:pPr>
              <w:spacing w:after="0"/>
            </w:pPr>
          </w:p>
        </w:tc>
        <w:tc>
          <w:tcPr>
            <w:tcW w:w="2475" w:type="dxa"/>
            <w:vMerge w:val="restart"/>
            <w:shd w:val="clear" w:color="auto" w:fill="761E28" w:themeFill="accent2" w:themeFillShade="BF"/>
          </w:tcPr>
          <w:p w14:paraId="038072CA" w14:textId="194758FA" w:rsidR="008D78A3" w:rsidRPr="00A35E82" w:rsidRDefault="00C648B9" w:rsidP="005C5B2C">
            <w:pPr>
              <w:jc w:val="center"/>
              <w:rPr>
                <w:sz w:val="18"/>
              </w:rPr>
            </w:pPr>
            <w:r>
              <w:rPr>
                <w:noProof/>
                <w:sz w:val="18"/>
              </w:rPr>
              <w:drawing>
                <wp:inline distT="0" distB="0" distL="0" distR="0" wp14:anchorId="612D1CE6" wp14:editId="38BEFF34">
                  <wp:extent cx="1676400" cy="1600200"/>
                  <wp:effectExtent l="0" t="0" r="0" b="0"/>
                  <wp:docPr id="62" name="Image 62" descr="Une image contenant alimentation, table, assis, fruit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Image 62" descr="Une image contenant alimentation, table, assis, fruit&#10;&#10;Description générée automatiquement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6597" cy="16003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softEdge rad="112500"/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65" w:type="dxa"/>
            <w:vMerge w:val="restart"/>
            <w:shd w:val="clear" w:color="auto" w:fill="761E28" w:themeFill="accent2" w:themeFillShade="BF"/>
          </w:tcPr>
          <w:p w14:paraId="71C065EE" w14:textId="673D6301" w:rsidR="008D78A3" w:rsidRPr="00A35E82" w:rsidRDefault="00DF4193" w:rsidP="005C5B2C">
            <w:pPr>
              <w:spacing w:after="0"/>
              <w:jc w:val="center"/>
              <w:rPr>
                <w:sz w:val="18"/>
              </w:rPr>
            </w:pPr>
            <w:r>
              <w:rPr>
                <w:noProof/>
                <w:sz w:val="18"/>
              </w:rPr>
              <w:drawing>
                <wp:inline distT="0" distB="0" distL="0" distR="0" wp14:anchorId="390BF8B4" wp14:editId="1D803EAD">
                  <wp:extent cx="1737360" cy="1590675"/>
                  <wp:effectExtent l="0" t="0" r="0" b="9525"/>
                  <wp:docPr id="63" name="Image 63" descr="Une image contenant alimentation, assiette, table, tasse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" name="Image 63" descr="Une image contenant alimentation, assiette, table, tasse&#10;&#10;Description générée automatiquement"/>
                          <pic:cNvPicPr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7360" cy="15906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softEdge rad="112500"/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0" w:type="dxa"/>
            <w:vMerge/>
            <w:shd w:val="clear" w:color="auto" w:fill="761E28" w:themeFill="accent2" w:themeFillShade="BF"/>
            <w:vAlign w:val="center"/>
          </w:tcPr>
          <w:p w14:paraId="7D133E4A" w14:textId="77777777" w:rsidR="008D78A3" w:rsidRPr="00A35E82" w:rsidRDefault="008D78A3" w:rsidP="00914A1E">
            <w:pPr>
              <w:spacing w:after="0"/>
              <w:jc w:val="center"/>
              <w:rPr>
                <w:noProof/>
              </w:rPr>
            </w:pPr>
          </w:p>
        </w:tc>
        <w:tc>
          <w:tcPr>
            <w:tcW w:w="3690" w:type="dxa"/>
            <w:vMerge/>
            <w:shd w:val="clear" w:color="auto" w:fill="761E28" w:themeFill="accent2" w:themeFillShade="BF"/>
            <w:vAlign w:val="center"/>
          </w:tcPr>
          <w:p w14:paraId="66498D33" w14:textId="77777777" w:rsidR="008D78A3" w:rsidRPr="00A35E82" w:rsidRDefault="008D78A3" w:rsidP="00914A1E">
            <w:pPr>
              <w:spacing w:after="0"/>
              <w:jc w:val="center"/>
              <w:rPr>
                <w:noProof/>
              </w:rPr>
            </w:pPr>
          </w:p>
        </w:tc>
        <w:tc>
          <w:tcPr>
            <w:tcW w:w="620" w:type="dxa"/>
            <w:vMerge/>
            <w:shd w:val="clear" w:color="auto" w:fill="761E28" w:themeFill="accent2" w:themeFillShade="BF"/>
            <w:vAlign w:val="center"/>
          </w:tcPr>
          <w:p w14:paraId="2EBAC228" w14:textId="77777777" w:rsidR="008D78A3" w:rsidRPr="00A35E82" w:rsidRDefault="008D78A3" w:rsidP="00914A1E">
            <w:pPr>
              <w:spacing w:after="0"/>
              <w:jc w:val="center"/>
              <w:rPr>
                <w:noProof/>
              </w:rPr>
            </w:pPr>
          </w:p>
        </w:tc>
      </w:tr>
      <w:tr w:rsidR="008D78A3" w:rsidRPr="00A35E82" w14:paraId="3221894D" w14:textId="77777777" w:rsidTr="00770792">
        <w:trPr>
          <w:trHeight w:val="241"/>
          <w:jc w:val="center"/>
        </w:trPr>
        <w:tc>
          <w:tcPr>
            <w:tcW w:w="5040" w:type="dxa"/>
            <w:gridSpan w:val="3"/>
            <w:tcBorders>
              <w:bottom w:val="nil"/>
            </w:tcBorders>
            <w:shd w:val="clear" w:color="auto" w:fill="761E28" w:themeFill="accent2" w:themeFillShade="BF"/>
          </w:tcPr>
          <w:p w14:paraId="0C8C7BF0" w14:textId="77777777" w:rsidR="008D78A3" w:rsidRPr="00A35E82" w:rsidRDefault="008D78A3" w:rsidP="00914A1E">
            <w:pPr>
              <w:spacing w:after="0"/>
            </w:pPr>
          </w:p>
        </w:tc>
        <w:tc>
          <w:tcPr>
            <w:tcW w:w="2475" w:type="dxa"/>
            <w:vMerge/>
            <w:shd w:val="clear" w:color="auto" w:fill="761E28" w:themeFill="accent2" w:themeFillShade="BF"/>
          </w:tcPr>
          <w:p w14:paraId="047B5DA3" w14:textId="77777777" w:rsidR="008D78A3" w:rsidRPr="00A35E82" w:rsidRDefault="008D78A3" w:rsidP="005C5B2C">
            <w:pPr>
              <w:spacing w:after="0"/>
              <w:jc w:val="center"/>
            </w:pPr>
          </w:p>
        </w:tc>
        <w:tc>
          <w:tcPr>
            <w:tcW w:w="2565" w:type="dxa"/>
            <w:vMerge/>
            <w:shd w:val="clear" w:color="auto" w:fill="761E28" w:themeFill="accent2" w:themeFillShade="BF"/>
          </w:tcPr>
          <w:p w14:paraId="0BC3F994" w14:textId="77777777" w:rsidR="008D78A3" w:rsidRPr="00A35E82" w:rsidRDefault="008D78A3" w:rsidP="005C5B2C">
            <w:pPr>
              <w:spacing w:after="0"/>
              <w:jc w:val="center"/>
            </w:pPr>
          </w:p>
        </w:tc>
        <w:tc>
          <w:tcPr>
            <w:tcW w:w="720" w:type="dxa"/>
            <w:tcBorders>
              <w:bottom w:val="nil"/>
            </w:tcBorders>
            <w:shd w:val="clear" w:color="auto" w:fill="761E28" w:themeFill="accent2" w:themeFillShade="BF"/>
            <w:vAlign w:val="center"/>
          </w:tcPr>
          <w:p w14:paraId="784A618D" w14:textId="77777777" w:rsidR="008D78A3" w:rsidRPr="00A35E82" w:rsidRDefault="008D78A3" w:rsidP="00914A1E">
            <w:pPr>
              <w:spacing w:after="0"/>
              <w:jc w:val="center"/>
              <w:rPr>
                <w:noProof/>
              </w:rPr>
            </w:pPr>
          </w:p>
        </w:tc>
        <w:tc>
          <w:tcPr>
            <w:tcW w:w="3690" w:type="dxa"/>
            <w:vMerge/>
            <w:shd w:val="clear" w:color="auto" w:fill="761E28" w:themeFill="accent2" w:themeFillShade="BF"/>
            <w:vAlign w:val="center"/>
          </w:tcPr>
          <w:p w14:paraId="588D66AA" w14:textId="77777777" w:rsidR="008D78A3" w:rsidRPr="00A35E82" w:rsidRDefault="008D78A3" w:rsidP="00914A1E">
            <w:pPr>
              <w:spacing w:after="0"/>
              <w:jc w:val="center"/>
              <w:rPr>
                <w:noProof/>
              </w:rPr>
            </w:pPr>
          </w:p>
        </w:tc>
        <w:tc>
          <w:tcPr>
            <w:tcW w:w="620" w:type="dxa"/>
            <w:tcBorders>
              <w:bottom w:val="nil"/>
            </w:tcBorders>
            <w:shd w:val="clear" w:color="auto" w:fill="761E28" w:themeFill="accent2" w:themeFillShade="BF"/>
            <w:vAlign w:val="center"/>
          </w:tcPr>
          <w:p w14:paraId="43A87F1E" w14:textId="77777777" w:rsidR="008D78A3" w:rsidRPr="00A35E82" w:rsidRDefault="008D78A3" w:rsidP="00914A1E">
            <w:pPr>
              <w:spacing w:after="0"/>
              <w:jc w:val="center"/>
              <w:rPr>
                <w:noProof/>
              </w:rPr>
            </w:pPr>
          </w:p>
        </w:tc>
      </w:tr>
      <w:tr w:rsidR="008D78A3" w:rsidRPr="00A35E82" w14:paraId="0173E9FF" w14:textId="77777777" w:rsidTr="00770792">
        <w:trPr>
          <w:trHeight w:val="621"/>
          <w:jc w:val="center"/>
        </w:trPr>
        <w:tc>
          <w:tcPr>
            <w:tcW w:w="5040" w:type="dxa"/>
            <w:gridSpan w:val="3"/>
            <w:vMerge w:val="restart"/>
            <w:shd w:val="clear" w:color="auto" w:fill="761E28" w:themeFill="accent2" w:themeFillShade="BF"/>
          </w:tcPr>
          <w:p w14:paraId="4B9D1BEC" w14:textId="77777777" w:rsidR="008D78A3" w:rsidRPr="00A35E82" w:rsidRDefault="008D78A3" w:rsidP="00914A1E">
            <w:pPr>
              <w:spacing w:after="0"/>
            </w:pPr>
          </w:p>
        </w:tc>
        <w:tc>
          <w:tcPr>
            <w:tcW w:w="2475" w:type="dxa"/>
            <w:vMerge/>
            <w:shd w:val="clear" w:color="auto" w:fill="761E28" w:themeFill="accent2" w:themeFillShade="BF"/>
          </w:tcPr>
          <w:p w14:paraId="65451B7A" w14:textId="77777777" w:rsidR="008D78A3" w:rsidRPr="00A35E82" w:rsidRDefault="008D78A3" w:rsidP="005C5B2C">
            <w:pPr>
              <w:spacing w:after="0"/>
              <w:jc w:val="center"/>
            </w:pPr>
          </w:p>
        </w:tc>
        <w:tc>
          <w:tcPr>
            <w:tcW w:w="2565" w:type="dxa"/>
            <w:vMerge/>
            <w:shd w:val="clear" w:color="auto" w:fill="761E28" w:themeFill="accent2" w:themeFillShade="BF"/>
          </w:tcPr>
          <w:p w14:paraId="273C02FE" w14:textId="77777777" w:rsidR="008D78A3" w:rsidRPr="00A35E82" w:rsidRDefault="008D78A3" w:rsidP="005C5B2C">
            <w:pPr>
              <w:spacing w:after="0"/>
              <w:jc w:val="center"/>
            </w:pPr>
          </w:p>
        </w:tc>
        <w:tc>
          <w:tcPr>
            <w:tcW w:w="720" w:type="dxa"/>
            <w:shd w:val="clear" w:color="auto" w:fill="761E28" w:themeFill="accent2" w:themeFillShade="BF"/>
            <w:vAlign w:val="center"/>
          </w:tcPr>
          <w:p w14:paraId="444BA4C9" w14:textId="77777777" w:rsidR="008D78A3" w:rsidRPr="00A35E82" w:rsidRDefault="008D78A3" w:rsidP="00914A1E">
            <w:pPr>
              <w:spacing w:after="0"/>
              <w:jc w:val="center"/>
              <w:rPr>
                <w:noProof/>
              </w:rPr>
            </w:pPr>
          </w:p>
        </w:tc>
        <w:tc>
          <w:tcPr>
            <w:tcW w:w="3690" w:type="dxa"/>
            <w:vMerge/>
            <w:shd w:val="clear" w:color="auto" w:fill="761E28" w:themeFill="accent2" w:themeFillShade="BF"/>
            <w:vAlign w:val="center"/>
          </w:tcPr>
          <w:p w14:paraId="24FD9D0C" w14:textId="77777777" w:rsidR="008D78A3" w:rsidRPr="00A35E82" w:rsidRDefault="008D78A3" w:rsidP="00914A1E">
            <w:pPr>
              <w:spacing w:after="0"/>
              <w:jc w:val="center"/>
              <w:rPr>
                <w:noProof/>
              </w:rPr>
            </w:pPr>
          </w:p>
        </w:tc>
        <w:tc>
          <w:tcPr>
            <w:tcW w:w="620" w:type="dxa"/>
            <w:shd w:val="clear" w:color="auto" w:fill="761E28" w:themeFill="accent2" w:themeFillShade="BF"/>
            <w:vAlign w:val="center"/>
          </w:tcPr>
          <w:p w14:paraId="307E89A9" w14:textId="77777777" w:rsidR="008D78A3" w:rsidRPr="00A35E82" w:rsidRDefault="008D78A3" w:rsidP="00914A1E">
            <w:pPr>
              <w:spacing w:after="0"/>
              <w:jc w:val="center"/>
              <w:rPr>
                <w:noProof/>
              </w:rPr>
            </w:pPr>
          </w:p>
        </w:tc>
      </w:tr>
      <w:tr w:rsidR="008D78A3" w:rsidRPr="00A35E82" w14:paraId="0C24CE07" w14:textId="77777777" w:rsidTr="00770792">
        <w:trPr>
          <w:trHeight w:val="990"/>
          <w:jc w:val="center"/>
        </w:trPr>
        <w:tc>
          <w:tcPr>
            <w:tcW w:w="5040" w:type="dxa"/>
            <w:gridSpan w:val="3"/>
            <w:vMerge/>
            <w:shd w:val="clear" w:color="auto" w:fill="761E28" w:themeFill="accent2" w:themeFillShade="BF"/>
          </w:tcPr>
          <w:p w14:paraId="56E487B2" w14:textId="77777777" w:rsidR="008D78A3" w:rsidRPr="00A35E82" w:rsidRDefault="008D78A3" w:rsidP="00914A1E">
            <w:pPr>
              <w:spacing w:after="0"/>
            </w:pPr>
          </w:p>
        </w:tc>
        <w:tc>
          <w:tcPr>
            <w:tcW w:w="2475" w:type="dxa"/>
            <w:vMerge/>
            <w:shd w:val="clear" w:color="auto" w:fill="761E28" w:themeFill="accent2" w:themeFillShade="BF"/>
            <w:vAlign w:val="center"/>
          </w:tcPr>
          <w:p w14:paraId="18368A04" w14:textId="77777777" w:rsidR="008D78A3" w:rsidRPr="00A35E82" w:rsidRDefault="008D78A3" w:rsidP="005C5B2C">
            <w:pPr>
              <w:jc w:val="center"/>
            </w:pPr>
          </w:p>
        </w:tc>
        <w:tc>
          <w:tcPr>
            <w:tcW w:w="2565" w:type="dxa"/>
            <w:vMerge/>
            <w:shd w:val="clear" w:color="auto" w:fill="761E28" w:themeFill="accent2" w:themeFillShade="BF"/>
            <w:vAlign w:val="center"/>
          </w:tcPr>
          <w:p w14:paraId="7F596BEE" w14:textId="77777777" w:rsidR="008D78A3" w:rsidRPr="00A35E82" w:rsidRDefault="008D78A3" w:rsidP="005C5B2C">
            <w:pPr>
              <w:jc w:val="center"/>
            </w:pPr>
          </w:p>
        </w:tc>
        <w:tc>
          <w:tcPr>
            <w:tcW w:w="720" w:type="dxa"/>
            <w:vMerge w:val="restart"/>
            <w:shd w:val="clear" w:color="auto" w:fill="761E28" w:themeFill="accent2" w:themeFillShade="BF"/>
          </w:tcPr>
          <w:p w14:paraId="248E774F" w14:textId="77777777" w:rsidR="008D78A3" w:rsidRPr="00A35E82" w:rsidRDefault="008D78A3" w:rsidP="00914A1E">
            <w:pPr>
              <w:spacing w:after="0"/>
            </w:pPr>
          </w:p>
        </w:tc>
        <w:tc>
          <w:tcPr>
            <w:tcW w:w="3690" w:type="dxa"/>
            <w:vMerge/>
            <w:shd w:val="clear" w:color="auto" w:fill="761E28" w:themeFill="accent2" w:themeFillShade="BF"/>
          </w:tcPr>
          <w:p w14:paraId="0883D045" w14:textId="77777777" w:rsidR="008D78A3" w:rsidRPr="00A35E82" w:rsidRDefault="008D78A3" w:rsidP="00914A1E">
            <w:pPr>
              <w:spacing w:after="0"/>
            </w:pPr>
          </w:p>
        </w:tc>
        <w:tc>
          <w:tcPr>
            <w:tcW w:w="620" w:type="dxa"/>
            <w:vMerge w:val="restart"/>
            <w:shd w:val="clear" w:color="auto" w:fill="761E28" w:themeFill="accent2" w:themeFillShade="BF"/>
          </w:tcPr>
          <w:p w14:paraId="43D98DE1" w14:textId="77777777" w:rsidR="008D78A3" w:rsidRPr="00A35E82" w:rsidRDefault="008D78A3" w:rsidP="00914A1E">
            <w:pPr>
              <w:spacing w:after="0"/>
            </w:pPr>
          </w:p>
        </w:tc>
      </w:tr>
      <w:tr w:rsidR="008D78A3" w:rsidRPr="00A35E82" w14:paraId="34EA6161" w14:textId="77777777" w:rsidTr="00770792">
        <w:trPr>
          <w:trHeight w:val="580"/>
          <w:jc w:val="center"/>
        </w:trPr>
        <w:tc>
          <w:tcPr>
            <w:tcW w:w="5040" w:type="dxa"/>
            <w:gridSpan w:val="3"/>
            <w:vMerge/>
            <w:shd w:val="clear" w:color="auto" w:fill="761E28" w:themeFill="accent2" w:themeFillShade="BF"/>
          </w:tcPr>
          <w:p w14:paraId="7B009B7C" w14:textId="77777777" w:rsidR="008D78A3" w:rsidRPr="00A35E82" w:rsidRDefault="008D78A3" w:rsidP="00914A1E">
            <w:pPr>
              <w:spacing w:after="0"/>
            </w:pPr>
          </w:p>
        </w:tc>
        <w:tc>
          <w:tcPr>
            <w:tcW w:w="2475" w:type="dxa"/>
            <w:vMerge w:val="restart"/>
            <w:shd w:val="clear" w:color="auto" w:fill="761E28" w:themeFill="accent2" w:themeFillShade="BF"/>
          </w:tcPr>
          <w:p w14:paraId="50E45812" w14:textId="4EAC78E6" w:rsidR="007F7EA6" w:rsidRDefault="007F7EA6" w:rsidP="005C5B2C">
            <w:pPr>
              <w:pStyle w:val="Lgende"/>
              <w:jc w:val="center"/>
            </w:pPr>
          </w:p>
          <w:p w14:paraId="6159E60C" w14:textId="49A6EF8A" w:rsidR="008D78A3" w:rsidRPr="009D3A38" w:rsidRDefault="00627006" w:rsidP="005C5B2C">
            <w:pPr>
              <w:pStyle w:val="Lgende"/>
              <w:jc w:val="center"/>
              <w:rPr>
                <w:rFonts w:ascii="Algerian" w:hAnsi="Algerian"/>
              </w:rPr>
            </w:pPr>
            <w:r w:rsidRPr="00D31EFD">
              <w:rPr>
                <w:rFonts w:ascii="Algerian" w:hAnsi="Algerian"/>
                <w:color w:val="FF0000"/>
                <w:sz w:val="24"/>
                <w:szCs w:val="28"/>
                <w14:textFill>
                  <w14:gradFill>
                    <w14:gsLst>
                      <w14:gs w14:pos="0">
                        <w14:srgbClr w14:val="FF0000">
                          <w14:tint w14:val="66000"/>
                          <w14:satMod w14:val="160000"/>
                        </w14:srgbClr>
                      </w14:gs>
                      <w14:gs w14:pos="50000">
                        <w14:srgbClr w14:val="FF0000">
                          <w14:tint w14:val="44500"/>
                          <w14:satMod w14:val="160000"/>
                        </w14:srgbClr>
                      </w14:gs>
                      <w14:gs w14:pos="100000">
                        <w14:srgbClr w14:val="FF0000">
                          <w14:tint w14:val="23500"/>
                          <w14:satMod w14:val="160000"/>
                        </w14:srgbClr>
                      </w14:gs>
                    </w14:gsLst>
                    <w14:path w14:path="circle">
                      <w14:fillToRect w14:l="50000" w14:t="50000" w14:r="50000" w14:b="50000"/>
                    </w14:path>
                  </w14:gradFill>
                </w14:textFill>
              </w:rPr>
              <w:t>SOUPE</w:t>
            </w:r>
            <w:r w:rsidR="00145D61" w:rsidRPr="00D31EFD">
              <w:rPr>
                <w:rFonts w:ascii="Algerian" w:hAnsi="Algerian"/>
                <w:color w:val="FF0000"/>
                <w:sz w:val="24"/>
                <w:szCs w:val="28"/>
                <w14:textFill>
                  <w14:gradFill>
                    <w14:gsLst>
                      <w14:gs w14:pos="0">
                        <w14:srgbClr w14:val="FF0000">
                          <w14:tint w14:val="66000"/>
                          <w14:satMod w14:val="160000"/>
                        </w14:srgbClr>
                      </w14:gs>
                      <w14:gs w14:pos="50000">
                        <w14:srgbClr w14:val="FF0000">
                          <w14:tint w14:val="44500"/>
                          <w14:satMod w14:val="160000"/>
                        </w14:srgbClr>
                      </w14:gs>
                      <w14:gs w14:pos="100000">
                        <w14:srgbClr w14:val="FF0000">
                          <w14:tint w14:val="23500"/>
                          <w14:satMod w14:val="160000"/>
                        </w14:srgbClr>
                      </w14:gs>
                    </w14:gsLst>
                    <w14:path w14:path="circle">
                      <w14:fillToRect w14:l="50000" w14:t="50000" w14:r="50000" w14:b="50000"/>
                    </w14:path>
                  </w14:gradFill>
                </w14:textFill>
              </w:rPr>
              <w:t xml:space="preserve"> MAROCAINE</w:t>
            </w:r>
          </w:p>
        </w:tc>
        <w:tc>
          <w:tcPr>
            <w:tcW w:w="2565" w:type="dxa"/>
            <w:vMerge w:val="restart"/>
            <w:shd w:val="clear" w:color="auto" w:fill="761E28" w:themeFill="accent2" w:themeFillShade="BF"/>
          </w:tcPr>
          <w:p w14:paraId="3AFE6098" w14:textId="77777777" w:rsidR="00E06468" w:rsidRDefault="00E06468" w:rsidP="005C5B2C">
            <w:pPr>
              <w:pStyle w:val="Lgende"/>
              <w:jc w:val="center"/>
              <w:rPr>
                <w:color w:val="FF0000"/>
                <w:szCs w:val="16"/>
              </w:rPr>
            </w:pPr>
          </w:p>
          <w:p w14:paraId="50DB39E4" w14:textId="24404EC3" w:rsidR="008D78A3" w:rsidRPr="009D3A38" w:rsidRDefault="00015767" w:rsidP="005C5B2C">
            <w:pPr>
              <w:pStyle w:val="Lgende"/>
              <w:jc w:val="center"/>
              <w:rPr>
                <w:rFonts w:ascii="Algerian" w:hAnsi="Algerian"/>
                <w:szCs w:val="16"/>
              </w:rPr>
            </w:pPr>
            <w:r w:rsidRPr="00D31EFD">
              <w:rPr>
                <w:rFonts w:ascii="Algerian" w:hAnsi="Algerian"/>
                <w:color w:val="FF0000"/>
                <w:sz w:val="24"/>
                <w:szCs w:val="24"/>
                <w14:textFill>
                  <w14:gradFill>
                    <w14:gsLst>
                      <w14:gs w14:pos="0">
                        <w14:srgbClr w14:val="FF0000">
                          <w14:tint w14:val="66000"/>
                          <w14:satMod w14:val="160000"/>
                        </w14:srgbClr>
                      </w14:gs>
                      <w14:gs w14:pos="50000">
                        <w14:srgbClr w14:val="FF0000">
                          <w14:tint w14:val="44500"/>
                          <w14:satMod w14:val="160000"/>
                        </w14:srgbClr>
                      </w14:gs>
                      <w14:gs w14:pos="100000">
                        <w14:srgbClr w14:val="FF0000">
                          <w14:tint w14:val="23500"/>
                          <w14:satMod w14:val="160000"/>
                        </w14:srgbClr>
                      </w14:gs>
                    </w14:gsLst>
                    <w14:path w14:path="circle">
                      <w14:fillToRect w14:l="50000" w14:t="50000" w14:r="50000" w14:b="50000"/>
                    </w14:path>
                  </w14:gradFill>
                </w14:textFill>
              </w:rPr>
              <w:t xml:space="preserve">BRICK </w:t>
            </w:r>
            <w:r w:rsidR="00D27833" w:rsidRPr="00D31EFD">
              <w:rPr>
                <w:rFonts w:ascii="Algerian" w:hAnsi="Algerian"/>
                <w:color w:val="FF0000"/>
                <w:sz w:val="24"/>
                <w:szCs w:val="24"/>
                <w14:textFill>
                  <w14:gradFill>
                    <w14:gsLst>
                      <w14:gs w14:pos="0">
                        <w14:srgbClr w14:val="FF0000">
                          <w14:tint w14:val="66000"/>
                          <w14:satMod w14:val="160000"/>
                        </w14:srgbClr>
                      </w14:gs>
                      <w14:gs w14:pos="50000">
                        <w14:srgbClr w14:val="FF0000">
                          <w14:tint w14:val="44500"/>
                          <w14:satMod w14:val="160000"/>
                        </w14:srgbClr>
                      </w14:gs>
                      <w14:gs w14:pos="100000">
                        <w14:srgbClr w14:val="FF0000">
                          <w14:tint w14:val="23500"/>
                          <w14:satMod w14:val="160000"/>
                        </w14:srgbClr>
                      </w14:gs>
                    </w14:gsLst>
                    <w14:path w14:path="circle">
                      <w14:fillToRect w14:l="50000" w14:t="50000" w14:r="50000" w14:b="50000"/>
                    </w14:path>
                  </w14:gradFill>
                </w14:textFill>
              </w:rPr>
              <w:t xml:space="preserve">ET </w:t>
            </w:r>
            <w:r w:rsidR="00E06468" w:rsidRPr="00D31EFD">
              <w:rPr>
                <w:rFonts w:ascii="Algerian" w:hAnsi="Algerian"/>
                <w:color w:val="FF0000"/>
                <w:sz w:val="24"/>
                <w:szCs w:val="24"/>
                <w14:textFill>
                  <w14:gradFill>
                    <w14:gsLst>
                      <w14:gs w14:pos="0">
                        <w14:srgbClr w14:val="FF0000">
                          <w14:tint w14:val="66000"/>
                          <w14:satMod w14:val="160000"/>
                        </w14:srgbClr>
                      </w14:gs>
                      <w14:gs w14:pos="50000">
                        <w14:srgbClr w14:val="FF0000">
                          <w14:tint w14:val="44500"/>
                          <w14:satMod w14:val="160000"/>
                        </w14:srgbClr>
                      </w14:gs>
                      <w14:gs w14:pos="100000">
                        <w14:srgbClr w14:val="FF0000">
                          <w14:tint w14:val="23500"/>
                          <w14:satMod w14:val="160000"/>
                        </w14:srgbClr>
                      </w14:gs>
                    </w14:gsLst>
                    <w14:path w14:path="circle">
                      <w14:fillToRect w14:l="50000" w14:t="50000" w14:r="50000" w14:b="50000"/>
                    </w14:path>
                  </w14:gradFill>
                </w14:textFill>
              </w:rPr>
              <w:t>MSE</w:t>
            </w:r>
            <w:r w:rsidR="002A3823" w:rsidRPr="00D31EFD">
              <w:rPr>
                <w:rFonts w:ascii="Algerian" w:hAnsi="Algerian"/>
                <w:color w:val="FF0000"/>
                <w:sz w:val="24"/>
                <w:szCs w:val="24"/>
                <w14:textFill>
                  <w14:gradFill>
                    <w14:gsLst>
                      <w14:gs w14:pos="0">
                        <w14:srgbClr w14:val="FF0000">
                          <w14:tint w14:val="66000"/>
                          <w14:satMod w14:val="160000"/>
                        </w14:srgbClr>
                      </w14:gs>
                      <w14:gs w14:pos="50000">
                        <w14:srgbClr w14:val="FF0000">
                          <w14:tint w14:val="44500"/>
                          <w14:satMod w14:val="160000"/>
                        </w14:srgbClr>
                      </w14:gs>
                      <w14:gs w14:pos="100000">
                        <w14:srgbClr w14:val="FF0000">
                          <w14:tint w14:val="23500"/>
                          <w14:satMod w14:val="160000"/>
                        </w14:srgbClr>
                      </w14:gs>
                    </w14:gsLst>
                    <w14:path w14:path="circle">
                      <w14:fillToRect w14:l="50000" w14:t="50000" w14:r="50000" w14:b="50000"/>
                    </w14:path>
                  </w14:gradFill>
                </w14:textFill>
              </w:rPr>
              <w:t>MEN</w:t>
            </w:r>
          </w:p>
        </w:tc>
        <w:tc>
          <w:tcPr>
            <w:tcW w:w="720" w:type="dxa"/>
            <w:vMerge/>
            <w:shd w:val="clear" w:color="auto" w:fill="761E28" w:themeFill="accent2" w:themeFillShade="BF"/>
          </w:tcPr>
          <w:p w14:paraId="0548D060" w14:textId="77777777" w:rsidR="008D78A3" w:rsidRPr="00A35E82" w:rsidRDefault="008D78A3" w:rsidP="00914A1E">
            <w:pPr>
              <w:spacing w:after="0"/>
            </w:pPr>
          </w:p>
        </w:tc>
        <w:tc>
          <w:tcPr>
            <w:tcW w:w="3690" w:type="dxa"/>
            <w:vMerge/>
            <w:shd w:val="clear" w:color="auto" w:fill="761E28" w:themeFill="accent2" w:themeFillShade="BF"/>
          </w:tcPr>
          <w:p w14:paraId="556E9F9B" w14:textId="77777777" w:rsidR="008D78A3" w:rsidRPr="00A35E82" w:rsidRDefault="008D78A3" w:rsidP="00914A1E">
            <w:pPr>
              <w:spacing w:after="0"/>
            </w:pPr>
          </w:p>
        </w:tc>
        <w:tc>
          <w:tcPr>
            <w:tcW w:w="620" w:type="dxa"/>
            <w:vMerge/>
            <w:shd w:val="clear" w:color="auto" w:fill="761E28" w:themeFill="accent2" w:themeFillShade="BF"/>
          </w:tcPr>
          <w:p w14:paraId="0FEDE802" w14:textId="77777777" w:rsidR="008D78A3" w:rsidRPr="00A35E82" w:rsidRDefault="008D78A3" w:rsidP="00914A1E">
            <w:pPr>
              <w:spacing w:after="0"/>
            </w:pPr>
          </w:p>
        </w:tc>
      </w:tr>
      <w:tr w:rsidR="008D78A3" w:rsidRPr="00A35E82" w14:paraId="70031BD5" w14:textId="77777777" w:rsidTr="00770792">
        <w:trPr>
          <w:trHeight w:val="288"/>
          <w:jc w:val="center"/>
        </w:trPr>
        <w:tc>
          <w:tcPr>
            <w:tcW w:w="5040" w:type="dxa"/>
            <w:gridSpan w:val="3"/>
            <w:vMerge/>
            <w:shd w:val="clear" w:color="auto" w:fill="761E28" w:themeFill="accent2" w:themeFillShade="BF"/>
          </w:tcPr>
          <w:p w14:paraId="1EA6991D" w14:textId="77777777" w:rsidR="008D78A3" w:rsidRPr="00A35E82" w:rsidRDefault="008D78A3" w:rsidP="00914A1E">
            <w:pPr>
              <w:spacing w:after="0"/>
            </w:pPr>
          </w:p>
        </w:tc>
        <w:tc>
          <w:tcPr>
            <w:tcW w:w="2475" w:type="dxa"/>
            <w:vMerge/>
            <w:shd w:val="clear" w:color="auto" w:fill="761E28" w:themeFill="accent2" w:themeFillShade="BF"/>
          </w:tcPr>
          <w:p w14:paraId="784C9CF6" w14:textId="77777777" w:rsidR="008D78A3" w:rsidRPr="00A35E82" w:rsidRDefault="008D78A3" w:rsidP="005C5B2C">
            <w:pPr>
              <w:jc w:val="center"/>
            </w:pPr>
          </w:p>
        </w:tc>
        <w:tc>
          <w:tcPr>
            <w:tcW w:w="2565" w:type="dxa"/>
            <w:vMerge/>
            <w:shd w:val="clear" w:color="auto" w:fill="761E28" w:themeFill="accent2" w:themeFillShade="BF"/>
          </w:tcPr>
          <w:p w14:paraId="2E2E88BF" w14:textId="77777777" w:rsidR="008D78A3" w:rsidRPr="00A35E82" w:rsidRDefault="008D78A3" w:rsidP="005C5B2C">
            <w:pPr>
              <w:jc w:val="center"/>
            </w:pPr>
          </w:p>
        </w:tc>
        <w:tc>
          <w:tcPr>
            <w:tcW w:w="720" w:type="dxa"/>
            <w:vMerge/>
            <w:shd w:val="clear" w:color="auto" w:fill="761E28" w:themeFill="accent2" w:themeFillShade="BF"/>
          </w:tcPr>
          <w:p w14:paraId="4A40D922" w14:textId="77777777" w:rsidR="008D78A3" w:rsidRPr="00A35E82" w:rsidRDefault="008D78A3" w:rsidP="00914A1E">
            <w:pPr>
              <w:spacing w:after="0"/>
            </w:pPr>
          </w:p>
        </w:tc>
        <w:tc>
          <w:tcPr>
            <w:tcW w:w="3690" w:type="dxa"/>
            <w:shd w:val="clear" w:color="auto" w:fill="761E28" w:themeFill="accent2" w:themeFillShade="BF"/>
          </w:tcPr>
          <w:p w14:paraId="34D6CDB6" w14:textId="77777777" w:rsidR="008D78A3" w:rsidRPr="00A35E82" w:rsidRDefault="008D78A3" w:rsidP="00914A1E">
            <w:pPr>
              <w:spacing w:after="0"/>
            </w:pPr>
          </w:p>
        </w:tc>
        <w:tc>
          <w:tcPr>
            <w:tcW w:w="620" w:type="dxa"/>
            <w:vMerge/>
            <w:shd w:val="clear" w:color="auto" w:fill="761E28" w:themeFill="accent2" w:themeFillShade="BF"/>
          </w:tcPr>
          <w:p w14:paraId="2F9E8939" w14:textId="77777777" w:rsidR="008D78A3" w:rsidRPr="00A35E82" w:rsidRDefault="008D78A3" w:rsidP="00914A1E">
            <w:pPr>
              <w:spacing w:after="0"/>
            </w:pPr>
          </w:p>
        </w:tc>
      </w:tr>
      <w:tr w:rsidR="00EF6A99" w:rsidRPr="00A35E82" w14:paraId="0DEA1755" w14:textId="77777777" w:rsidTr="00770792">
        <w:trPr>
          <w:trHeight w:val="144"/>
          <w:jc w:val="center"/>
        </w:trPr>
        <w:tc>
          <w:tcPr>
            <w:tcW w:w="720" w:type="dxa"/>
            <w:shd w:val="clear" w:color="auto" w:fill="761E28" w:themeFill="accent2" w:themeFillShade="BF"/>
          </w:tcPr>
          <w:p w14:paraId="424FA933" w14:textId="77777777" w:rsidR="00EF6A99" w:rsidRPr="00A35E82" w:rsidRDefault="00EF6A99" w:rsidP="00914A1E">
            <w:pPr>
              <w:spacing w:after="0"/>
              <w:rPr>
                <w:sz w:val="14"/>
              </w:rPr>
            </w:pPr>
          </w:p>
        </w:tc>
        <w:tc>
          <w:tcPr>
            <w:tcW w:w="3600" w:type="dxa"/>
            <w:shd w:val="clear" w:color="auto" w:fill="761E28" w:themeFill="accent2" w:themeFillShade="BF"/>
          </w:tcPr>
          <w:p w14:paraId="051AD5E2" w14:textId="77777777" w:rsidR="00EF6A99" w:rsidRPr="00A35E82" w:rsidRDefault="00EF6A99" w:rsidP="00914A1E">
            <w:pPr>
              <w:spacing w:after="0"/>
              <w:rPr>
                <w:sz w:val="14"/>
              </w:rPr>
            </w:pPr>
          </w:p>
        </w:tc>
        <w:tc>
          <w:tcPr>
            <w:tcW w:w="720" w:type="dxa"/>
            <w:shd w:val="clear" w:color="auto" w:fill="761E28" w:themeFill="accent2" w:themeFillShade="BF"/>
          </w:tcPr>
          <w:p w14:paraId="718BF619" w14:textId="77777777" w:rsidR="00EF6A99" w:rsidRPr="00A35E82" w:rsidRDefault="00EF6A99" w:rsidP="00914A1E">
            <w:pPr>
              <w:spacing w:after="0"/>
              <w:rPr>
                <w:sz w:val="14"/>
              </w:rPr>
            </w:pPr>
          </w:p>
        </w:tc>
        <w:tc>
          <w:tcPr>
            <w:tcW w:w="2475" w:type="dxa"/>
            <w:vMerge/>
            <w:shd w:val="clear" w:color="auto" w:fill="761E28" w:themeFill="accent2" w:themeFillShade="BF"/>
          </w:tcPr>
          <w:p w14:paraId="216D035D" w14:textId="77777777" w:rsidR="00EF6A99" w:rsidRPr="00A35E82" w:rsidRDefault="00EF6A99" w:rsidP="005C5B2C">
            <w:pPr>
              <w:spacing w:after="0"/>
              <w:jc w:val="center"/>
              <w:rPr>
                <w:sz w:val="14"/>
              </w:rPr>
            </w:pPr>
          </w:p>
        </w:tc>
        <w:tc>
          <w:tcPr>
            <w:tcW w:w="2565" w:type="dxa"/>
            <w:vMerge/>
            <w:shd w:val="clear" w:color="auto" w:fill="761E28" w:themeFill="accent2" w:themeFillShade="BF"/>
          </w:tcPr>
          <w:p w14:paraId="6E26B803" w14:textId="77777777" w:rsidR="00EF6A99" w:rsidRPr="00A35E82" w:rsidRDefault="00EF6A99" w:rsidP="005C5B2C">
            <w:pPr>
              <w:spacing w:after="0"/>
              <w:jc w:val="center"/>
              <w:rPr>
                <w:sz w:val="14"/>
              </w:rPr>
            </w:pPr>
          </w:p>
        </w:tc>
        <w:tc>
          <w:tcPr>
            <w:tcW w:w="720" w:type="dxa"/>
            <w:shd w:val="clear" w:color="auto" w:fill="761E28" w:themeFill="accent2" w:themeFillShade="BF"/>
          </w:tcPr>
          <w:p w14:paraId="5E6E31E4" w14:textId="77777777" w:rsidR="00EF6A99" w:rsidRPr="00A35E82" w:rsidRDefault="00EF6A99" w:rsidP="00914A1E">
            <w:pPr>
              <w:spacing w:after="0"/>
              <w:rPr>
                <w:sz w:val="14"/>
              </w:rPr>
            </w:pPr>
          </w:p>
        </w:tc>
        <w:tc>
          <w:tcPr>
            <w:tcW w:w="3690" w:type="dxa"/>
            <w:shd w:val="clear" w:color="auto" w:fill="761E28" w:themeFill="accent2" w:themeFillShade="BF"/>
          </w:tcPr>
          <w:p w14:paraId="447CD9C2" w14:textId="77777777" w:rsidR="00EF6A99" w:rsidRPr="00A35E82" w:rsidRDefault="00EF6A99" w:rsidP="00914A1E">
            <w:pPr>
              <w:spacing w:after="0"/>
              <w:rPr>
                <w:sz w:val="14"/>
              </w:rPr>
            </w:pPr>
          </w:p>
        </w:tc>
        <w:tc>
          <w:tcPr>
            <w:tcW w:w="620" w:type="dxa"/>
            <w:shd w:val="clear" w:color="auto" w:fill="761E28" w:themeFill="accent2" w:themeFillShade="BF"/>
          </w:tcPr>
          <w:p w14:paraId="04BAD0D4" w14:textId="77777777" w:rsidR="00EF6A99" w:rsidRPr="00A35E82" w:rsidRDefault="00EF6A99" w:rsidP="00914A1E">
            <w:pPr>
              <w:spacing w:after="0"/>
              <w:rPr>
                <w:sz w:val="14"/>
              </w:rPr>
            </w:pPr>
          </w:p>
        </w:tc>
      </w:tr>
    </w:tbl>
    <w:p w14:paraId="688DC1D6" w14:textId="77777777" w:rsidR="0043117B" w:rsidRPr="00A35E82" w:rsidRDefault="00D72682" w:rsidP="00203BF9">
      <w:pPr>
        <w:spacing w:after="0"/>
        <w:rPr>
          <w:sz w:val="2"/>
        </w:rPr>
      </w:pPr>
    </w:p>
    <w:sectPr w:rsidR="0043117B" w:rsidRPr="00A35E82" w:rsidSect="00FB2AF7">
      <w:headerReference w:type="even" r:id="rId28"/>
      <w:headerReference w:type="default" r:id="rId29"/>
      <w:pgSz w:w="16838" w:h="11906" w:orient="landscape" w:code="9"/>
      <w:pgMar w:top="360" w:right="360" w:bottom="360" w:left="360" w:header="360" w:footer="36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DA21CCE" w14:textId="77777777" w:rsidR="00726D01" w:rsidRDefault="00726D01" w:rsidP="00934269">
      <w:pPr>
        <w:spacing w:after="0"/>
      </w:pPr>
      <w:r>
        <w:separator/>
      </w:r>
    </w:p>
  </w:endnote>
  <w:endnote w:type="continuationSeparator" w:id="0">
    <w:p w14:paraId="4941EC96" w14:textId="77777777" w:rsidR="00726D01" w:rsidRDefault="00726D01" w:rsidP="00934269">
      <w:pPr>
        <w:spacing w:after="0"/>
      </w:pPr>
      <w:r>
        <w:continuationSeparator/>
      </w:r>
    </w:p>
  </w:endnote>
  <w:endnote w:type="continuationNotice" w:id="1">
    <w:p w14:paraId="7AAD0FCE" w14:textId="77777777" w:rsidR="00726D01" w:rsidRDefault="00726D01">
      <w:pPr>
        <w:spacing w:after="0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Yu Mincho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CBB27C3" w14:textId="77777777" w:rsidR="00726D01" w:rsidRDefault="00726D01" w:rsidP="00934269">
      <w:pPr>
        <w:spacing w:after="0"/>
      </w:pPr>
      <w:r>
        <w:separator/>
      </w:r>
    </w:p>
  </w:footnote>
  <w:footnote w:type="continuationSeparator" w:id="0">
    <w:p w14:paraId="7948AB5E" w14:textId="77777777" w:rsidR="00726D01" w:rsidRDefault="00726D01" w:rsidP="00934269">
      <w:pPr>
        <w:spacing w:after="0"/>
      </w:pPr>
      <w:r>
        <w:continuationSeparator/>
      </w:r>
    </w:p>
  </w:footnote>
  <w:footnote w:type="continuationNotice" w:id="1">
    <w:p w14:paraId="6B8608C5" w14:textId="77777777" w:rsidR="00726D01" w:rsidRDefault="00726D01">
      <w:pPr>
        <w:spacing w:after="0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A6E378E" w14:textId="77777777" w:rsidR="00DA57BD" w:rsidRDefault="00DA57BD">
    <w:pPr>
      <w:pStyle w:val="En-tte"/>
    </w:pPr>
    <w:r>
      <w:rPr>
        <w:noProof/>
        <w:lang w:bidi="fr-FR"/>
      </w:rPr>
      <mc:AlternateContent>
        <mc:Choice Requires="wpg">
          <w:drawing>
            <wp:anchor distT="0" distB="0" distL="114300" distR="114300" simplePos="0" relativeHeight="251658241" behindDoc="1" locked="0" layoutInCell="1" allowOverlap="1" wp14:anchorId="2CEFEFC6" wp14:editId="762755CA">
              <wp:simplePos x="0" y="0"/>
              <wp:positionH relativeFrom="page">
                <wp:posOffset>226695</wp:posOffset>
              </wp:positionH>
              <wp:positionV relativeFrom="page">
                <wp:posOffset>225425</wp:posOffset>
              </wp:positionV>
              <wp:extent cx="9605513" cy="7315200"/>
              <wp:effectExtent l="0" t="0" r="0" b="0"/>
              <wp:wrapNone/>
              <wp:docPr id="16" name="Groupe 16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9605513" cy="7315200"/>
                        <a:chOff x="0" y="0"/>
                        <a:chExt cx="9605513" cy="7315200"/>
                      </a:xfrm>
                    </wpg:grpSpPr>
                    <wps:wsp>
                      <wps:cNvPr id="30" name="Rectangle 30"/>
                      <wps:cNvSpPr/>
                      <wps:spPr>
                        <a:xfrm>
                          <a:off x="3191933" y="0"/>
                          <a:ext cx="3219818" cy="7315200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85000"/>
                            <a:lumOff val="1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6553F0B" w14:textId="77777777" w:rsidR="00DA57BD" w:rsidRDefault="00DA57BD" w:rsidP="00DA57BD">
                            <w:pPr>
                              <w:tabs>
                                <w:tab w:val="left" w:pos="4140"/>
                              </w:tabs>
                              <w:jc w:val="center"/>
                            </w:pPr>
                            <w:r>
                              <w:rPr>
                                <w:lang w:bidi="fr-FR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36" name="Rectangle 236"/>
                      <wps:cNvSpPr/>
                      <wps:spPr>
                        <a:xfrm>
                          <a:off x="6400800" y="0"/>
                          <a:ext cx="3204713" cy="7315200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85000"/>
                            <a:lumOff val="1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EAE4993" w14:textId="77777777" w:rsidR="00DA57BD" w:rsidRDefault="00DA57BD" w:rsidP="00DA57BD">
                            <w:pPr>
                              <w:tabs>
                                <w:tab w:val="left" w:pos="4140"/>
                              </w:tabs>
                              <w:jc w:val="center"/>
                            </w:pPr>
                            <w:r>
                              <w:rPr>
                                <w:lang w:bidi="fr-FR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37" name="Rectangle 237"/>
                      <wps:cNvSpPr/>
                      <wps:spPr>
                        <a:xfrm>
                          <a:off x="6620933" y="812800"/>
                          <a:ext cx="2743200" cy="6162514"/>
                        </a:xfrm>
                        <a:prstGeom prst="rect">
                          <a:avLst/>
                        </a:prstGeom>
                        <a:noFill/>
                        <a:ln cmpd="thickThin">
                          <a:solidFill>
                            <a:schemeClr val="bg1"/>
                          </a:solidFill>
                          <a:prstDash val="sys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89" name="Rectangle 289"/>
                      <wps:cNvSpPr/>
                      <wps:spPr>
                        <a:xfrm>
                          <a:off x="0" y="0"/>
                          <a:ext cx="3200400" cy="7315200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85000"/>
                            <a:lumOff val="1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8A2E6B8" w14:textId="77777777" w:rsidR="00DA57BD" w:rsidRDefault="00DA57BD" w:rsidP="00DA57BD">
                            <w:pPr>
                              <w:tabs>
                                <w:tab w:val="left" w:pos="4140"/>
                              </w:tabs>
                              <w:jc w:val="center"/>
                            </w:pPr>
                            <w:r>
                              <w:rPr>
                                <w:lang w:bidi="fr-FR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15" name="Rectangle 215" descr="Hamburger sur une table"/>
                      <wps:cNvSpPr/>
                      <wps:spPr>
                        <a:xfrm>
                          <a:off x="0" y="5376008"/>
                          <a:ext cx="3197860" cy="1934210"/>
                        </a:xfrm>
                        <a:prstGeom prst="rect">
                          <a:avLst/>
                        </a:prstGeom>
                        <a:blipFill dpi="0" rotWithShape="1">
                          <a:blip r:embed="rId1"/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0140BEA" w14:textId="77777777" w:rsidR="00DA57BD" w:rsidRPr="00C53ECC" w:rsidRDefault="00DA57BD" w:rsidP="00DA57BD">
                            <w:pPr>
                              <w:jc w:val="center"/>
                            </w:pPr>
                            <w:r w:rsidRPr="00C53ECC">
                              <w:rPr>
                                <w:lang w:bidi="fr-FR"/>
                              </w:rPr>
                              <w:t xml:space="preserve"> </w:t>
                            </w:r>
                          </w:p>
                          <w:p w14:paraId="4C1A00A0" w14:textId="77777777" w:rsidR="00DA57BD" w:rsidRDefault="00DA57BD" w:rsidP="00DA57B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7" name="Rectangle 17"/>
                      <wps:cNvSpPr/>
                      <wps:spPr>
                        <a:xfrm>
                          <a:off x="237067" y="812800"/>
                          <a:ext cx="2743200" cy="4335780"/>
                        </a:xfrm>
                        <a:prstGeom prst="rect">
                          <a:avLst/>
                        </a:prstGeom>
                        <a:noFill/>
                        <a:ln cmpd="thickThin">
                          <a:solidFill>
                            <a:schemeClr val="bg1"/>
                          </a:solidFill>
                          <a:prstDash val="sys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59" name="Zone de texte 259"/>
                      <wps:cNvSpPr txBox="1"/>
                      <wps:spPr>
                        <a:xfrm>
                          <a:off x="440267" y="0"/>
                          <a:ext cx="2337435" cy="4773930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85000"/>
                            <a:lumOff val="15000"/>
                          </a:schemeClr>
                        </a:solidFill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159FBE2" w14:textId="77777777" w:rsidR="00DA57BD" w:rsidRPr="00C53ECC" w:rsidRDefault="00DA57BD" w:rsidP="00DA57BD">
                            <w:pPr>
                              <w:rPr>
                                <w:b w:val="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0" rIns="9144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" name="Zone de texte 3"/>
                      <wps:cNvSpPr txBox="1"/>
                      <wps:spPr>
                        <a:xfrm>
                          <a:off x="6858000" y="0"/>
                          <a:ext cx="2355215" cy="6739825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85000"/>
                            <a:lumOff val="15000"/>
                          </a:schemeClr>
                        </a:solidFill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07E983D" w14:textId="77777777" w:rsidR="00DA57BD" w:rsidRPr="00C53ECC" w:rsidRDefault="00DA57BD" w:rsidP="00DA57BD">
                            <w:pPr>
                              <w:rPr>
                                <w:b w:val="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" name="Rectangle 2" descr="Assiette de fromages et de fruits" title="Plat 1"/>
                      <wps:cNvSpPr/>
                      <wps:spPr>
                        <a:xfrm>
                          <a:off x="3200400" y="0"/>
                          <a:ext cx="1596307" cy="1596325"/>
                        </a:xfrm>
                        <a:prstGeom prst="rect">
                          <a:avLst/>
                        </a:prstGeom>
                        <a:blipFill>
                          <a:blip r:embed="rId2"/>
                          <a:srcRect/>
                          <a:stretch>
                            <a:fillRect t="-10683" b="-6835"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4" name="Rectangle 4" descr="Œufs" title="Plat 2"/>
                      <wps:cNvSpPr/>
                      <wps:spPr>
                        <a:xfrm>
                          <a:off x="4792133" y="0"/>
                          <a:ext cx="1596307" cy="1596325"/>
                        </a:xfrm>
                        <a:prstGeom prst="rect">
                          <a:avLst/>
                        </a:prstGeom>
                        <a:blipFill>
                          <a:blip r:embed="rId3"/>
                          <a:stretch>
                            <a:fillRect t="-2000" b="-25000"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1" name="Rectangle 11" descr="Soupe" title="Plat 3"/>
                      <wps:cNvSpPr/>
                      <wps:spPr>
                        <a:xfrm>
                          <a:off x="3200400" y="2413000"/>
                          <a:ext cx="1596307" cy="1596325"/>
                        </a:xfrm>
                        <a:prstGeom prst="rect">
                          <a:avLst/>
                        </a:prstGeom>
                        <a:blipFill>
                          <a:blip r:embed="rId4"/>
                          <a:stretch>
                            <a:fillRect t="-2000" b="-25000"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2" name="Rectangle 12" descr="Dessert" title="Plat 4"/>
                      <wps:cNvSpPr/>
                      <wps:spPr>
                        <a:xfrm>
                          <a:off x="4792133" y="2413000"/>
                          <a:ext cx="1596307" cy="1596325"/>
                        </a:xfrm>
                        <a:prstGeom prst="rect">
                          <a:avLst/>
                        </a:prstGeom>
                        <a:blipFill>
                          <a:blip r:embed="rId5"/>
                          <a:srcRect/>
                          <a:stretch>
                            <a:fillRect l="-27867" t="-14787" r="-29953" b="-7163"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8" name="Rectangle 28" descr="Bol de smoothie" title="Plat 5"/>
                      <wps:cNvSpPr/>
                      <wps:spPr>
                        <a:xfrm>
                          <a:off x="3200400" y="4817533"/>
                          <a:ext cx="1596307" cy="1596325"/>
                        </a:xfrm>
                        <a:prstGeom prst="rect">
                          <a:avLst/>
                        </a:prstGeom>
                        <a:blipFill dpi="0" rotWithShape="1">
                          <a:blip r:embed="rId6"/>
                          <a:srcRect/>
                          <a:stretch>
                            <a:fillRect l="1023" t="-39907" r="-1023" b="-18417"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9" name="Rectangle 29" descr="Bol de smoothie 2" title="Plat 6"/>
                      <wps:cNvSpPr/>
                      <wps:spPr>
                        <a:xfrm>
                          <a:off x="4792133" y="4817533"/>
                          <a:ext cx="1596307" cy="1596325"/>
                        </a:xfrm>
                        <a:prstGeom prst="rect">
                          <a:avLst/>
                        </a:prstGeom>
                        <a:blipFill dpi="0" rotWithShape="1">
                          <a:blip r:embed="rId7"/>
                          <a:srcRect/>
                          <a:stretch>
                            <a:fillRect t="-44434" b="1"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322A04D" w14:textId="77777777" w:rsidR="00DA57BD" w:rsidRDefault="00DA57BD" w:rsidP="00DA57B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page">
                <wp14:pctWidth>95500</wp14:pctWidth>
              </wp14:sizeRelH>
              <wp14:sizeRelV relativeFrom="page">
                <wp14:pctHeight>94200</wp14:pctHeight>
              </wp14:sizeRelV>
            </wp:anchor>
          </w:drawing>
        </mc:Choice>
        <mc:Fallback>
          <w:pict>
            <v:group w14:anchorId="2CEFEFC6" id="Groupe 16" o:spid="_x0000_s1026" alt="&quot;&quot;" style="position:absolute;margin-left:17.85pt;margin-top:17.75pt;width:756.35pt;height:8in;z-index:-251658239;mso-width-percent:955;mso-height-percent:942;mso-position-horizontal-relative:page;mso-position-vertical-relative:page;mso-width-percent:955;mso-height-percent:942" coordsize="96055,73152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">
              <v:rect id="Rectangle 30" o:spid="_x0000_s1027" style="position:absolute;left:31919;width:32198;height:731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" fillcolor="#272727 [2749]" stroked="f" strokeweight="1pt">
                <v:textbox>
                  <w:txbxContent>
                    <w:p w14:paraId="26553F0B" w14:textId="77777777" w:rsidR="00DA57BD" w:rsidRDefault="00DA57BD" w:rsidP="00DA57BD">
                      <w:pPr>
                        <w:tabs>
                          <w:tab w:val="left" w:pos="4140"/>
                        </w:tabs>
                        <w:jc w:val="center"/>
                      </w:pPr>
                      <w:r>
                        <w:rPr>
                          <w:lang w:bidi="fr-FR"/>
                        </w:rPr>
                        <w:t xml:space="preserve"> </w:t>
                      </w:r>
                    </w:p>
                  </w:txbxContent>
                </v:textbox>
              </v:rect>
              <v:rect id="Rectangle 236" o:spid="_x0000_s1028" style="position:absolute;left:64008;width:32047;height:731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" fillcolor="#272727 [2749]" stroked="f" strokeweight="1pt">
                <v:textbox>
                  <w:txbxContent>
                    <w:p w14:paraId="1EAE4993" w14:textId="77777777" w:rsidR="00DA57BD" w:rsidRDefault="00DA57BD" w:rsidP="00DA57BD">
                      <w:pPr>
                        <w:tabs>
                          <w:tab w:val="left" w:pos="4140"/>
                        </w:tabs>
                        <w:jc w:val="center"/>
                      </w:pPr>
                      <w:r>
                        <w:rPr>
                          <w:lang w:bidi="fr-FR"/>
                        </w:rPr>
                        <w:t xml:space="preserve"> </w:t>
                      </w:r>
                    </w:p>
                  </w:txbxContent>
                </v:textbox>
              </v:rect>
              <v:rect id="Rectangle 237" o:spid="_x0000_s1029" style="position:absolute;left:66209;top:8128;width:27432;height:616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" filled="f" strokecolor="white [3212]" strokeweight="1pt">
                <v:stroke dashstyle="3 1" linestyle="thickThin"/>
              </v:rect>
              <v:rect id="Rectangle 289" o:spid="_x0000_s1030" style="position:absolute;width:32004;height:731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" fillcolor="#272727 [2749]" stroked="f" strokeweight="1pt">
                <v:textbox>
                  <w:txbxContent>
                    <w:p w14:paraId="58A2E6B8" w14:textId="77777777" w:rsidR="00DA57BD" w:rsidRDefault="00DA57BD" w:rsidP="00DA57BD">
                      <w:pPr>
                        <w:tabs>
                          <w:tab w:val="left" w:pos="4140"/>
                        </w:tabs>
                        <w:jc w:val="center"/>
                      </w:pPr>
                      <w:r>
                        <w:rPr>
                          <w:lang w:bidi="fr-FR"/>
                        </w:rPr>
                        <w:t xml:space="preserve"> </w:t>
                      </w:r>
                    </w:p>
                  </w:txbxContent>
                </v:textbox>
              </v:rect>
              <v:rect id="Rectangle 215" o:spid="_x0000_s1031" alt="Hamburger sur une table" style="position:absolute;top:53760;width:31978;height:1934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" stroked="f" strokeweight="1pt">
                <v:fill r:id="rId8" o:title="Hamburger sur une table" recolor="t" rotate="t" type="frame"/>
                <v:textbox>
                  <w:txbxContent>
                    <w:p w14:paraId="70140BEA" w14:textId="77777777" w:rsidR="00DA57BD" w:rsidRPr="00C53ECC" w:rsidRDefault="00DA57BD" w:rsidP="00DA57BD">
                      <w:pPr>
                        <w:jc w:val="center"/>
                      </w:pPr>
                      <w:r w:rsidRPr="00C53ECC">
                        <w:rPr>
                          <w:lang w:bidi="fr-FR"/>
                        </w:rPr>
                        <w:t xml:space="preserve"> </w:t>
                      </w:r>
                    </w:p>
                    <w:p w14:paraId="4C1A00A0" w14:textId="77777777" w:rsidR="00DA57BD" w:rsidRDefault="00DA57BD" w:rsidP="00DA57BD"/>
                  </w:txbxContent>
                </v:textbox>
              </v:rect>
              <v:rect id="Rectangle 17" o:spid="_x0000_s1032" style="position:absolute;left:2370;top:8128;width:27432;height:433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" filled="f" strokecolor="white [3212]" strokeweight="1pt">
                <v:stroke dashstyle="3 1" linestyle="thickThin"/>
              </v:re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Zone de texte 259" o:spid="_x0000_s1033" type="#_x0000_t202" style="position:absolute;left:4402;width:23375;height:47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" fillcolor="#272727 [2749]" stroked="f">
                <v:textbox inset=",0,,0">
                  <w:txbxContent>
                    <w:p w14:paraId="6159FBE2" w14:textId="77777777" w:rsidR="00DA57BD" w:rsidRPr="00C53ECC" w:rsidRDefault="00DA57BD" w:rsidP="00DA57BD">
                      <w:pPr>
                        <w:rPr>
                          <w:b w:val="0"/>
                        </w:rPr>
                      </w:pPr>
                    </w:p>
                  </w:txbxContent>
                </v:textbox>
              </v:shape>
              <v:shape id="Zone de texte 3" o:spid="_x0000_s1034" type="#_x0000_t202" style="position:absolute;left:68580;width:23552;height:673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" fillcolor="#272727 [2749]" stroked="f">
                <v:textbox inset="0,0,0,0">
                  <w:txbxContent>
                    <w:p w14:paraId="107E983D" w14:textId="77777777" w:rsidR="00DA57BD" w:rsidRPr="00C53ECC" w:rsidRDefault="00DA57BD" w:rsidP="00DA57BD">
                      <w:pPr>
                        <w:rPr>
                          <w:b w:val="0"/>
                        </w:rPr>
                      </w:pPr>
                    </w:p>
                  </w:txbxContent>
                </v:textbox>
              </v:shape>
              <v:rect id="Rectangle 2" o:spid="_x0000_s1035" alt="Assiette de fromages et de fruits" style="position:absolute;left:32004;width:15963;height:159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" stroked="f" strokeweight="1pt">
                <v:fill r:id="rId9" o:title="Assiette de fromages et de fruits" recolor="t" rotate="t" type="frame"/>
              </v:rect>
              <v:rect id="Rectangle 4" o:spid="_x0000_s1036" alt="Œufs" style="position:absolute;left:47921;width:15963;height:159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" stroked="f" strokeweight="1pt">
                <v:fill r:id="rId10" o:title="Œufs" recolor="t" rotate="t" type="frame"/>
              </v:rect>
              <v:rect id="Rectangle 11" o:spid="_x0000_s1037" alt="Soupe" style="position:absolute;left:32004;top:24130;width:15963;height:159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" stroked="f" strokeweight="1pt">
                <v:fill r:id="rId11" o:title="Soupe" recolor="t" rotate="t" type="frame"/>
              </v:rect>
              <v:rect id="Rectangle 12" o:spid="_x0000_s1038" alt="Dessert" style="position:absolute;left:47921;top:24130;width:15963;height:159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" stroked="f" strokeweight="1pt">
                <v:fill r:id="rId12" o:title="Dessert" recolor="t" rotate="t" type="frame"/>
              </v:rect>
              <v:rect id="Rectangle 28" o:spid="_x0000_s1039" alt="Bol de smoothie" style="position:absolute;left:32004;top:48175;width:15963;height:159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" stroked="f" strokeweight="1pt">
                <v:fill r:id="rId13" o:title="Bol de smoothie" recolor="t" rotate="t" type="frame"/>
              </v:rect>
              <v:rect id="Rectangle 29" o:spid="_x0000_s1040" alt="Bol de smoothie 2" style="position:absolute;left:47921;top:48175;width:15963;height:159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" stroked="f" strokeweight="1pt">
                <v:fill r:id="rId14" o:title="Bol de smoothie 2" recolor="t" rotate="t" type="frame"/>
                <v:textbox>
                  <w:txbxContent>
                    <w:p w14:paraId="0322A04D" w14:textId="77777777" w:rsidR="00DA57BD" w:rsidRDefault="00DA57BD" w:rsidP="00DA57BD"/>
                  </w:txbxContent>
                </v:textbox>
              </v:rect>
              <w10:wrap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C1DBAD9" w14:textId="77777777" w:rsidR="00DA57BD" w:rsidRDefault="00DA57BD">
    <w:pPr>
      <w:pStyle w:val="En-tte"/>
    </w:pPr>
    <w:r>
      <w:rPr>
        <w:noProof/>
        <w:lang w:bidi="fr-FR"/>
      </w:rPr>
      <mc:AlternateContent>
        <mc:Choice Requires="wpg">
          <w:drawing>
            <wp:anchor distT="0" distB="0" distL="114300" distR="114300" simplePos="0" relativeHeight="251658240" behindDoc="1" locked="0" layoutInCell="1" allowOverlap="1" wp14:anchorId="062A8F80" wp14:editId="29CFDCC5">
              <wp:simplePos x="0" y="0"/>
              <wp:positionH relativeFrom="page">
                <wp:posOffset>228600</wp:posOffset>
              </wp:positionH>
              <wp:positionV relativeFrom="page">
                <wp:posOffset>228600</wp:posOffset>
              </wp:positionV>
              <wp:extent cx="9602470" cy="7315200"/>
              <wp:effectExtent l="0" t="0" r="0" b="0"/>
              <wp:wrapNone/>
              <wp:docPr id="9" name="Groupe 9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9602470" cy="7315200"/>
                        <a:chOff x="0" y="0"/>
                        <a:chExt cx="9602470" cy="7315200"/>
                      </a:xfrm>
                    </wpg:grpSpPr>
                    <wps:wsp>
                      <wps:cNvPr id="64" name="Rectangle 64" descr="disposition à plat d’épices et d’articles de cuisine"/>
                      <wps:cNvSpPr/>
                      <wps:spPr>
                        <a:xfrm>
                          <a:off x="6386945" y="0"/>
                          <a:ext cx="3209544" cy="7315200"/>
                        </a:xfrm>
                        <a:prstGeom prst="rect">
                          <a:avLst/>
                        </a:prstGeom>
                        <a:blipFill dpi="0" rotWithShape="1">
                          <a:blip r:embed="rId1"/>
                          <a:srcRect/>
                          <a:stretch>
                            <a:fillRect l="-31092" t="-300" r="-20036" b="-282"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4777D5C" w14:textId="77777777" w:rsidR="00DA57BD" w:rsidRDefault="00DA57BD" w:rsidP="00DA57BD">
                            <w:pPr>
                              <w:jc w:val="center"/>
                            </w:pPr>
                            <w:r>
                              <w:rPr>
                                <w:lang w:bidi="fr-FR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53" name="Rectangle 53"/>
                      <wps:cNvSpPr/>
                      <wps:spPr>
                        <a:xfrm>
                          <a:off x="3186545" y="0"/>
                          <a:ext cx="3222653" cy="7315200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85000"/>
                            <a:lumOff val="1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85D26A1" w14:textId="77777777" w:rsidR="00DA57BD" w:rsidRPr="00C53ECC" w:rsidRDefault="00DA57BD" w:rsidP="00DA57BD">
                            <w:pPr>
                              <w:jc w:val="center"/>
                            </w:pPr>
                            <w:r w:rsidRPr="00C53ECC">
                              <w:rPr>
                                <w:lang w:bidi="fr-FR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56" name="Ellipse 56"/>
                      <wps:cNvSpPr/>
                      <wps:spPr>
                        <a:xfrm>
                          <a:off x="3477491" y="346364"/>
                          <a:ext cx="2626360" cy="2626360"/>
                        </a:xfrm>
                        <a:prstGeom prst="ellipse">
                          <a:avLst/>
                        </a:prstGeom>
                        <a:solidFill>
                          <a:schemeClr val="accent2"/>
                        </a:solidFill>
                        <a:ln>
                          <a:solidFill>
                            <a:schemeClr val="bg1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49" name="Rectangle 49"/>
                      <wps:cNvSpPr/>
                      <wps:spPr>
                        <a:xfrm>
                          <a:off x="0" y="0"/>
                          <a:ext cx="3200400" cy="7315200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85000"/>
                            <a:lumOff val="1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608A259" w14:textId="77777777" w:rsidR="00DA57BD" w:rsidRDefault="00DA57BD" w:rsidP="00DA57BD">
                            <w:pPr>
                              <w:tabs>
                                <w:tab w:val="left" w:pos="4140"/>
                              </w:tabs>
                              <w:jc w:val="center"/>
                            </w:pPr>
                            <w:r>
                              <w:rPr>
                                <w:lang w:bidi="fr-FR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75" name="Rectangle 75"/>
                      <wps:cNvSpPr/>
                      <wps:spPr>
                        <a:xfrm>
                          <a:off x="6400800" y="3429000"/>
                          <a:ext cx="3201670" cy="1943735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85000"/>
                            <a:lumOff val="1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76" name="Rectangle 76"/>
                      <wps:cNvSpPr/>
                      <wps:spPr>
                        <a:xfrm>
                          <a:off x="6684818" y="3616036"/>
                          <a:ext cx="2744470" cy="1517650"/>
                        </a:xfrm>
                        <a:prstGeom prst="rect">
                          <a:avLst/>
                        </a:prstGeom>
                        <a:noFill/>
                        <a:ln cmpd="thickThin">
                          <a:solidFill>
                            <a:schemeClr val="bg1"/>
                          </a:solidFill>
                          <a:prstDash val="sys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50" name="Rectangle 50"/>
                      <wps:cNvSpPr/>
                      <wps:spPr>
                        <a:xfrm>
                          <a:off x="235527" y="810491"/>
                          <a:ext cx="2743200" cy="6286500"/>
                        </a:xfrm>
                        <a:prstGeom prst="rect">
                          <a:avLst/>
                        </a:prstGeom>
                        <a:noFill/>
                        <a:ln cmpd="thickThin">
                          <a:solidFill>
                            <a:schemeClr val="bg1"/>
                          </a:solidFill>
                          <a:prstDash val="sys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51" name="Zone de texte 51"/>
                      <wps:cNvSpPr txBox="1"/>
                      <wps:spPr>
                        <a:xfrm>
                          <a:off x="436418" y="20782"/>
                          <a:ext cx="2337435" cy="6835140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85000"/>
                            <a:lumOff val="15000"/>
                          </a:schemeClr>
                        </a:solidFill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3EF4AF0" w14:textId="77777777" w:rsidR="00DA57BD" w:rsidRPr="00C53ECC" w:rsidRDefault="00DA57BD" w:rsidP="00DA57BD">
                            <w:pPr>
                              <w:rPr>
                                <w:b w:val="0"/>
                              </w:rPr>
                            </w:pPr>
                          </w:p>
                          <w:p w14:paraId="4E1AABC2" w14:textId="77777777" w:rsidR="00DA57BD" w:rsidRPr="00C53ECC" w:rsidRDefault="00DA57BD" w:rsidP="00DA57BD">
                            <w:pPr>
                              <w:rPr>
                                <w:b w:val="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0" rIns="9144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89" name="Rectangle 89" descr="ramen"/>
                      <wps:cNvSpPr/>
                      <wps:spPr>
                        <a:xfrm>
                          <a:off x="3200400" y="3442855"/>
                          <a:ext cx="3197860" cy="1934210"/>
                        </a:xfrm>
                        <a:prstGeom prst="rect">
                          <a:avLst/>
                        </a:prstGeom>
                        <a:blipFill dpi="0" rotWithShape="1">
                          <a:blip r:embed="rId2"/>
                          <a:srcRect/>
                          <a:stretch>
                            <a:fillRect t="-115561" b="-13789"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B8228FA" w14:textId="77777777" w:rsidR="00DA57BD" w:rsidRPr="00C53ECC" w:rsidRDefault="00DA57BD" w:rsidP="00DA57BD">
                            <w:pPr>
                              <w:jc w:val="center"/>
                            </w:pPr>
                            <w:r w:rsidRPr="00C53ECC">
                              <w:rPr>
                                <w:lang w:bidi="fr-FR"/>
                              </w:rPr>
                              <w:t xml:space="preserve"> </w:t>
                            </w:r>
                          </w:p>
                          <w:p w14:paraId="5B6ACF11" w14:textId="77777777" w:rsidR="00DA57BD" w:rsidRDefault="00DA57BD" w:rsidP="00DA57B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page">
                <wp14:pctWidth>95500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062A8F80" id="Groupe 9" o:spid="_x0000_s1041" alt="&quot;&quot;" style="position:absolute;margin-left:18pt;margin-top:18pt;width:756.1pt;height:8in;z-index:-251658240;mso-width-percent:955;mso-position-horizontal-relative:page;mso-position-vertical-relative:page;mso-width-percent:955" coordsize="96024,73152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">
              <v:rect id="Rectangle 64" o:spid="_x0000_s1042" alt="disposition à plat d’épices et d’articles de cuisine" style="position:absolute;left:63869;width:32095;height:731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" stroked="f" strokeweight="1pt">
                <v:fill r:id="rId3" o:title="disposition à plat d’épices et d’articles de cuisine" recolor="t" rotate="t" type="frame"/>
                <v:textbox>
                  <w:txbxContent>
                    <w:p w14:paraId="74777D5C" w14:textId="77777777" w:rsidR="00DA57BD" w:rsidRDefault="00DA57BD" w:rsidP="00DA57BD">
                      <w:pPr>
                        <w:jc w:val="center"/>
                      </w:pPr>
                      <w:r>
                        <w:rPr>
                          <w:lang w:bidi="fr-FR"/>
                        </w:rPr>
                        <w:t xml:space="preserve"> </w:t>
                      </w:r>
                    </w:p>
                  </w:txbxContent>
                </v:textbox>
              </v:rect>
              <v:rect id="Rectangle 53" o:spid="_x0000_s1043" style="position:absolute;left:31865;width:32226;height:731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" fillcolor="#272727 [2749]" stroked="f" strokeweight="1pt">
                <v:textbox>
                  <w:txbxContent>
                    <w:p w14:paraId="585D26A1" w14:textId="77777777" w:rsidR="00DA57BD" w:rsidRPr="00C53ECC" w:rsidRDefault="00DA57BD" w:rsidP="00DA57BD">
                      <w:pPr>
                        <w:jc w:val="center"/>
                      </w:pPr>
                      <w:r w:rsidRPr="00C53ECC">
                        <w:rPr>
                          <w:lang w:bidi="fr-FR"/>
                        </w:rPr>
                        <w:t xml:space="preserve"> </w:t>
                      </w:r>
                    </w:p>
                  </w:txbxContent>
                </v:textbox>
              </v:rect>
              <v:oval id="Ellipse 56" o:spid="_x0000_s1044" style="position:absolute;left:34774;top:3463;width:26264;height:2626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" fillcolor="#9f2936 [3205]" strokecolor="white [3212]" strokeweight="1pt">
                <v:stroke dashstyle="dash" joinstyle="miter"/>
              </v:oval>
              <v:rect id="Rectangle 49" o:spid="_x0000_s1045" style="position:absolute;width:32004;height:731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" fillcolor="#272727 [2749]" stroked="f" strokeweight="1pt">
                <v:textbox>
                  <w:txbxContent>
                    <w:p w14:paraId="7608A259" w14:textId="77777777" w:rsidR="00DA57BD" w:rsidRDefault="00DA57BD" w:rsidP="00DA57BD">
                      <w:pPr>
                        <w:tabs>
                          <w:tab w:val="left" w:pos="4140"/>
                        </w:tabs>
                        <w:jc w:val="center"/>
                      </w:pPr>
                      <w:r>
                        <w:rPr>
                          <w:lang w:bidi="fr-FR"/>
                        </w:rPr>
                        <w:t xml:space="preserve"> </w:t>
                      </w:r>
                    </w:p>
                  </w:txbxContent>
                </v:textbox>
              </v:rect>
              <v:rect id="Rectangle 75" o:spid="_x0000_s1046" style="position:absolute;left:64008;top:34290;width:32016;height:1943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" fillcolor="#272727 [2749]" stroked="f" strokeweight="1pt"/>
              <v:rect id="Rectangle 76" o:spid="_x0000_s1047" style="position:absolute;left:66848;top:36160;width:27444;height:151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" filled="f" strokecolor="white [3212]" strokeweight="1pt">
                <v:stroke dashstyle="3 1" linestyle="thickThin"/>
              </v:rect>
              <v:rect id="Rectangle 50" o:spid="_x0000_s1048" style="position:absolute;left:2355;top:8104;width:27432;height:6286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" filled="f" strokecolor="white [3212]" strokeweight="1pt">
                <v:stroke dashstyle="3 1" linestyle="thickThin"/>
              </v:re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Zone de texte 51" o:spid="_x0000_s1049" type="#_x0000_t202" style="position:absolute;left:4364;top:207;width:23374;height:683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" fillcolor="#272727 [2749]" stroked="f">
                <v:textbox inset=",0,,0">
                  <w:txbxContent>
                    <w:p w14:paraId="43EF4AF0" w14:textId="77777777" w:rsidR="00DA57BD" w:rsidRPr="00C53ECC" w:rsidRDefault="00DA57BD" w:rsidP="00DA57BD">
                      <w:pPr>
                        <w:rPr>
                          <w:b w:val="0"/>
                        </w:rPr>
                      </w:pPr>
                    </w:p>
                    <w:p w14:paraId="4E1AABC2" w14:textId="77777777" w:rsidR="00DA57BD" w:rsidRPr="00C53ECC" w:rsidRDefault="00DA57BD" w:rsidP="00DA57BD">
                      <w:pPr>
                        <w:rPr>
                          <w:b w:val="0"/>
                        </w:rPr>
                      </w:pPr>
                    </w:p>
                  </w:txbxContent>
                </v:textbox>
              </v:shape>
              <v:rect id="Rectangle 89" o:spid="_x0000_s1050" alt="ramen" style="position:absolute;left:32004;top:34428;width:31978;height:1934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" stroked="f" strokeweight="1pt">
                <v:fill r:id="rId4" o:title="ramen" recolor="t" rotate="t" type="frame"/>
                <v:textbox>
                  <w:txbxContent>
                    <w:p w14:paraId="4B8228FA" w14:textId="77777777" w:rsidR="00DA57BD" w:rsidRPr="00C53ECC" w:rsidRDefault="00DA57BD" w:rsidP="00DA57BD">
                      <w:pPr>
                        <w:jc w:val="center"/>
                      </w:pPr>
                      <w:r w:rsidRPr="00C53ECC">
                        <w:rPr>
                          <w:lang w:bidi="fr-FR"/>
                        </w:rPr>
                        <w:t xml:space="preserve"> </w:t>
                      </w:r>
                    </w:p>
                    <w:p w14:paraId="5B6ACF11" w14:textId="77777777" w:rsidR="00DA57BD" w:rsidRDefault="00DA57BD" w:rsidP="00DA57BD"/>
                  </w:txbxContent>
                </v:textbox>
              </v:rect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594503C"/>
    <w:multiLevelType w:val="hybridMultilevel"/>
    <w:tmpl w:val="B836649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DB0014E"/>
    <w:multiLevelType w:val="hybridMultilevel"/>
    <w:tmpl w:val="7B86506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D6A2184"/>
    <w:multiLevelType w:val="hybridMultilevel"/>
    <w:tmpl w:val="12B4F1A6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web"/>
  <w:zoom w:percent="22"/>
  <w:removePersonalInformation/>
  <w:removeDateAndTime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revisionView w:inkAnnotations="0"/>
  <w:defaultTabStop w:val="720"/>
  <w:hyphenationZone w:val="425"/>
  <w:evenAndOddHeaders/>
  <w:characterSpacingControl w:val="doNotCompress"/>
  <w:hdrShapeDefaults>
    <o:shapedefaults v:ext="edit" spidmax="4097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39C9"/>
    <w:rsid w:val="00001F92"/>
    <w:rsid w:val="00010038"/>
    <w:rsid w:val="000102E3"/>
    <w:rsid w:val="00015767"/>
    <w:rsid w:val="00025325"/>
    <w:rsid w:val="000253CD"/>
    <w:rsid w:val="00031C13"/>
    <w:rsid w:val="00032AD1"/>
    <w:rsid w:val="0005699A"/>
    <w:rsid w:val="0007295E"/>
    <w:rsid w:val="00072D23"/>
    <w:rsid w:val="0008496B"/>
    <w:rsid w:val="00085E78"/>
    <w:rsid w:val="00086D60"/>
    <w:rsid w:val="000A31B3"/>
    <w:rsid w:val="000A4CCE"/>
    <w:rsid w:val="000A553C"/>
    <w:rsid w:val="000B099A"/>
    <w:rsid w:val="000B62F9"/>
    <w:rsid w:val="000C253E"/>
    <w:rsid w:val="000C5B18"/>
    <w:rsid w:val="000C6EE2"/>
    <w:rsid w:val="000D2F9D"/>
    <w:rsid w:val="000D71AF"/>
    <w:rsid w:val="000E057E"/>
    <w:rsid w:val="000E15D8"/>
    <w:rsid w:val="000E6444"/>
    <w:rsid w:val="000E65B6"/>
    <w:rsid w:val="000E7186"/>
    <w:rsid w:val="001107A0"/>
    <w:rsid w:val="00120FEC"/>
    <w:rsid w:val="00121C57"/>
    <w:rsid w:val="00125D07"/>
    <w:rsid w:val="001270C5"/>
    <w:rsid w:val="001355C9"/>
    <w:rsid w:val="00143332"/>
    <w:rsid w:val="00145D61"/>
    <w:rsid w:val="001473FF"/>
    <w:rsid w:val="001521F4"/>
    <w:rsid w:val="00152918"/>
    <w:rsid w:val="00153575"/>
    <w:rsid w:val="00157FB7"/>
    <w:rsid w:val="00177B95"/>
    <w:rsid w:val="00190710"/>
    <w:rsid w:val="001A18F3"/>
    <w:rsid w:val="001A2C8C"/>
    <w:rsid w:val="001A61F1"/>
    <w:rsid w:val="001A6CBF"/>
    <w:rsid w:val="001B658F"/>
    <w:rsid w:val="001D49DB"/>
    <w:rsid w:val="001E362F"/>
    <w:rsid w:val="001F639B"/>
    <w:rsid w:val="001F7581"/>
    <w:rsid w:val="00202672"/>
    <w:rsid w:val="002038DC"/>
    <w:rsid w:val="00203BF9"/>
    <w:rsid w:val="00213EE8"/>
    <w:rsid w:val="00214191"/>
    <w:rsid w:val="00217841"/>
    <w:rsid w:val="00232B61"/>
    <w:rsid w:val="00236B39"/>
    <w:rsid w:val="002373EB"/>
    <w:rsid w:val="002410E5"/>
    <w:rsid w:val="00245157"/>
    <w:rsid w:val="00246561"/>
    <w:rsid w:val="00247AA1"/>
    <w:rsid w:val="00257353"/>
    <w:rsid w:val="0026363E"/>
    <w:rsid w:val="00276E0E"/>
    <w:rsid w:val="00277060"/>
    <w:rsid w:val="00287656"/>
    <w:rsid w:val="00293D57"/>
    <w:rsid w:val="00294DF6"/>
    <w:rsid w:val="002A3823"/>
    <w:rsid w:val="002B7F44"/>
    <w:rsid w:val="002C07D2"/>
    <w:rsid w:val="002C3316"/>
    <w:rsid w:val="002D0462"/>
    <w:rsid w:val="002D4CEF"/>
    <w:rsid w:val="002D6945"/>
    <w:rsid w:val="002F0052"/>
    <w:rsid w:val="002F5F44"/>
    <w:rsid w:val="002F5F78"/>
    <w:rsid w:val="00307985"/>
    <w:rsid w:val="00314A19"/>
    <w:rsid w:val="00314EF9"/>
    <w:rsid w:val="00315C61"/>
    <w:rsid w:val="00323123"/>
    <w:rsid w:val="003312A1"/>
    <w:rsid w:val="00333736"/>
    <w:rsid w:val="00335B08"/>
    <w:rsid w:val="00342914"/>
    <w:rsid w:val="00354227"/>
    <w:rsid w:val="00356827"/>
    <w:rsid w:val="00361517"/>
    <w:rsid w:val="00362181"/>
    <w:rsid w:val="00377E7E"/>
    <w:rsid w:val="0038021D"/>
    <w:rsid w:val="00382E2C"/>
    <w:rsid w:val="003834C4"/>
    <w:rsid w:val="0038701D"/>
    <w:rsid w:val="00393122"/>
    <w:rsid w:val="003A3F8D"/>
    <w:rsid w:val="003B1DD3"/>
    <w:rsid w:val="003B2794"/>
    <w:rsid w:val="003C1C64"/>
    <w:rsid w:val="003C4797"/>
    <w:rsid w:val="003C6B9B"/>
    <w:rsid w:val="003E4034"/>
    <w:rsid w:val="003E43AA"/>
    <w:rsid w:val="003F0078"/>
    <w:rsid w:val="004079F9"/>
    <w:rsid w:val="00407B44"/>
    <w:rsid w:val="00411755"/>
    <w:rsid w:val="00411FFE"/>
    <w:rsid w:val="00416C21"/>
    <w:rsid w:val="00433BDD"/>
    <w:rsid w:val="00433FFF"/>
    <w:rsid w:val="0043576E"/>
    <w:rsid w:val="004372F7"/>
    <w:rsid w:val="00441D9E"/>
    <w:rsid w:val="004469D9"/>
    <w:rsid w:val="00446F03"/>
    <w:rsid w:val="00455E5C"/>
    <w:rsid w:val="004615AB"/>
    <w:rsid w:val="00463FBC"/>
    <w:rsid w:val="004835F9"/>
    <w:rsid w:val="00484B2E"/>
    <w:rsid w:val="0049164D"/>
    <w:rsid w:val="00496491"/>
    <w:rsid w:val="004C00A1"/>
    <w:rsid w:val="004D0304"/>
    <w:rsid w:val="004D23F2"/>
    <w:rsid w:val="004D6901"/>
    <w:rsid w:val="004D74C1"/>
    <w:rsid w:val="004E4841"/>
    <w:rsid w:val="004E55AF"/>
    <w:rsid w:val="004F458D"/>
    <w:rsid w:val="004F4D2F"/>
    <w:rsid w:val="004F51CE"/>
    <w:rsid w:val="004F66AA"/>
    <w:rsid w:val="00501092"/>
    <w:rsid w:val="00510AAB"/>
    <w:rsid w:val="00512977"/>
    <w:rsid w:val="00513BD3"/>
    <w:rsid w:val="0051470A"/>
    <w:rsid w:val="00552102"/>
    <w:rsid w:val="005533DD"/>
    <w:rsid w:val="00560A61"/>
    <w:rsid w:val="00560FE7"/>
    <w:rsid w:val="0056103A"/>
    <w:rsid w:val="00575236"/>
    <w:rsid w:val="00576890"/>
    <w:rsid w:val="00577992"/>
    <w:rsid w:val="00585431"/>
    <w:rsid w:val="0058701A"/>
    <w:rsid w:val="005924A5"/>
    <w:rsid w:val="00595EF1"/>
    <w:rsid w:val="00596F1B"/>
    <w:rsid w:val="0059732C"/>
    <w:rsid w:val="005A3DE5"/>
    <w:rsid w:val="005B529C"/>
    <w:rsid w:val="005C3F0D"/>
    <w:rsid w:val="005C5B2C"/>
    <w:rsid w:val="005D0449"/>
    <w:rsid w:val="005D472C"/>
    <w:rsid w:val="005E1724"/>
    <w:rsid w:val="005E5C6A"/>
    <w:rsid w:val="005E6446"/>
    <w:rsid w:val="005E776B"/>
    <w:rsid w:val="005E78E8"/>
    <w:rsid w:val="005F09B8"/>
    <w:rsid w:val="005F2D66"/>
    <w:rsid w:val="006030A1"/>
    <w:rsid w:val="006124D0"/>
    <w:rsid w:val="0062123A"/>
    <w:rsid w:val="0062651D"/>
    <w:rsid w:val="00627006"/>
    <w:rsid w:val="00627CF6"/>
    <w:rsid w:val="00630A91"/>
    <w:rsid w:val="00646E51"/>
    <w:rsid w:val="00646E75"/>
    <w:rsid w:val="006520FD"/>
    <w:rsid w:val="00652B87"/>
    <w:rsid w:val="00654A3F"/>
    <w:rsid w:val="00660954"/>
    <w:rsid w:val="006639DC"/>
    <w:rsid w:val="00665DED"/>
    <w:rsid w:val="00677A5E"/>
    <w:rsid w:val="006855B0"/>
    <w:rsid w:val="00694112"/>
    <w:rsid w:val="006949C4"/>
    <w:rsid w:val="006A01E0"/>
    <w:rsid w:val="006B0978"/>
    <w:rsid w:val="006C2BD6"/>
    <w:rsid w:val="006C544D"/>
    <w:rsid w:val="006D2A37"/>
    <w:rsid w:val="006D357D"/>
    <w:rsid w:val="006D52A8"/>
    <w:rsid w:val="006E3A3D"/>
    <w:rsid w:val="006F5C93"/>
    <w:rsid w:val="00706EED"/>
    <w:rsid w:val="00715FB6"/>
    <w:rsid w:val="00716D24"/>
    <w:rsid w:val="00723A1E"/>
    <w:rsid w:val="00724CF3"/>
    <w:rsid w:val="00726D01"/>
    <w:rsid w:val="00733EE3"/>
    <w:rsid w:val="00740126"/>
    <w:rsid w:val="00743109"/>
    <w:rsid w:val="00743AF7"/>
    <w:rsid w:val="007510AA"/>
    <w:rsid w:val="00756B26"/>
    <w:rsid w:val="0075733C"/>
    <w:rsid w:val="00764AC2"/>
    <w:rsid w:val="00764B43"/>
    <w:rsid w:val="00764C70"/>
    <w:rsid w:val="00766198"/>
    <w:rsid w:val="00766BB1"/>
    <w:rsid w:val="00770792"/>
    <w:rsid w:val="00781EF9"/>
    <w:rsid w:val="007857E7"/>
    <w:rsid w:val="00797124"/>
    <w:rsid w:val="007A531B"/>
    <w:rsid w:val="007A611C"/>
    <w:rsid w:val="007B0308"/>
    <w:rsid w:val="007D2ACA"/>
    <w:rsid w:val="007D5C21"/>
    <w:rsid w:val="007E2D59"/>
    <w:rsid w:val="007E51C4"/>
    <w:rsid w:val="007F202F"/>
    <w:rsid w:val="007F4AEE"/>
    <w:rsid w:val="007F4B65"/>
    <w:rsid w:val="007F7EA6"/>
    <w:rsid w:val="00800DC1"/>
    <w:rsid w:val="0080797E"/>
    <w:rsid w:val="00815D50"/>
    <w:rsid w:val="00817278"/>
    <w:rsid w:val="008255F9"/>
    <w:rsid w:val="008301D7"/>
    <w:rsid w:val="00835C3B"/>
    <w:rsid w:val="008450E2"/>
    <w:rsid w:val="00845EBC"/>
    <w:rsid w:val="0084613B"/>
    <w:rsid w:val="00854276"/>
    <w:rsid w:val="008613CB"/>
    <w:rsid w:val="008773C8"/>
    <w:rsid w:val="00887314"/>
    <w:rsid w:val="0089417E"/>
    <w:rsid w:val="008947D9"/>
    <w:rsid w:val="008A4E8F"/>
    <w:rsid w:val="008A69FD"/>
    <w:rsid w:val="008B451F"/>
    <w:rsid w:val="008B78DA"/>
    <w:rsid w:val="008B7D1D"/>
    <w:rsid w:val="008C2B82"/>
    <w:rsid w:val="008C2BF8"/>
    <w:rsid w:val="008C7155"/>
    <w:rsid w:val="008D1CD8"/>
    <w:rsid w:val="008D5EAF"/>
    <w:rsid w:val="008D6511"/>
    <w:rsid w:val="008D78A3"/>
    <w:rsid w:val="008E0AAE"/>
    <w:rsid w:val="008E32DE"/>
    <w:rsid w:val="008E6141"/>
    <w:rsid w:val="00901AD4"/>
    <w:rsid w:val="009031A4"/>
    <w:rsid w:val="00905328"/>
    <w:rsid w:val="00912C23"/>
    <w:rsid w:val="00912EA2"/>
    <w:rsid w:val="009130E3"/>
    <w:rsid w:val="00913EE3"/>
    <w:rsid w:val="00924797"/>
    <w:rsid w:val="00934269"/>
    <w:rsid w:val="0093427A"/>
    <w:rsid w:val="00975BF9"/>
    <w:rsid w:val="00987733"/>
    <w:rsid w:val="00991AF1"/>
    <w:rsid w:val="009A08C7"/>
    <w:rsid w:val="009B351C"/>
    <w:rsid w:val="009B5EEA"/>
    <w:rsid w:val="009C1495"/>
    <w:rsid w:val="009D3A38"/>
    <w:rsid w:val="009D5060"/>
    <w:rsid w:val="009D7952"/>
    <w:rsid w:val="009E68A2"/>
    <w:rsid w:val="009E75C7"/>
    <w:rsid w:val="009F3412"/>
    <w:rsid w:val="009F6F39"/>
    <w:rsid w:val="00A00DCE"/>
    <w:rsid w:val="00A02F3A"/>
    <w:rsid w:val="00A048B3"/>
    <w:rsid w:val="00A100AE"/>
    <w:rsid w:val="00A16837"/>
    <w:rsid w:val="00A211A4"/>
    <w:rsid w:val="00A35E82"/>
    <w:rsid w:val="00A52B03"/>
    <w:rsid w:val="00A61746"/>
    <w:rsid w:val="00A85333"/>
    <w:rsid w:val="00A941F9"/>
    <w:rsid w:val="00A9480B"/>
    <w:rsid w:val="00AA6A4B"/>
    <w:rsid w:val="00AB2E76"/>
    <w:rsid w:val="00AB7194"/>
    <w:rsid w:val="00AB7C89"/>
    <w:rsid w:val="00AC4A83"/>
    <w:rsid w:val="00AC62D7"/>
    <w:rsid w:val="00AD1D54"/>
    <w:rsid w:val="00AD469A"/>
    <w:rsid w:val="00AD5ED4"/>
    <w:rsid w:val="00AE1205"/>
    <w:rsid w:val="00AE17D9"/>
    <w:rsid w:val="00AE6060"/>
    <w:rsid w:val="00AF112C"/>
    <w:rsid w:val="00B04A9E"/>
    <w:rsid w:val="00B065CA"/>
    <w:rsid w:val="00B06DD9"/>
    <w:rsid w:val="00B10B3F"/>
    <w:rsid w:val="00B16BF4"/>
    <w:rsid w:val="00B22004"/>
    <w:rsid w:val="00B22D57"/>
    <w:rsid w:val="00B3022B"/>
    <w:rsid w:val="00B349EF"/>
    <w:rsid w:val="00B35626"/>
    <w:rsid w:val="00B45CB8"/>
    <w:rsid w:val="00B47490"/>
    <w:rsid w:val="00B50605"/>
    <w:rsid w:val="00B527F7"/>
    <w:rsid w:val="00B611DD"/>
    <w:rsid w:val="00B624D2"/>
    <w:rsid w:val="00B65999"/>
    <w:rsid w:val="00B705C1"/>
    <w:rsid w:val="00B821F4"/>
    <w:rsid w:val="00B87046"/>
    <w:rsid w:val="00B87553"/>
    <w:rsid w:val="00B91DDF"/>
    <w:rsid w:val="00B93E83"/>
    <w:rsid w:val="00BB1FBF"/>
    <w:rsid w:val="00BB25AB"/>
    <w:rsid w:val="00BE0488"/>
    <w:rsid w:val="00BF33B9"/>
    <w:rsid w:val="00BF3F18"/>
    <w:rsid w:val="00BF6412"/>
    <w:rsid w:val="00BF663B"/>
    <w:rsid w:val="00C0467C"/>
    <w:rsid w:val="00C05530"/>
    <w:rsid w:val="00C0727E"/>
    <w:rsid w:val="00C12F9B"/>
    <w:rsid w:val="00C13B73"/>
    <w:rsid w:val="00C143AE"/>
    <w:rsid w:val="00C43401"/>
    <w:rsid w:val="00C447EB"/>
    <w:rsid w:val="00C44F4D"/>
    <w:rsid w:val="00C46D30"/>
    <w:rsid w:val="00C53346"/>
    <w:rsid w:val="00C53ECC"/>
    <w:rsid w:val="00C6266C"/>
    <w:rsid w:val="00C648B9"/>
    <w:rsid w:val="00C67595"/>
    <w:rsid w:val="00C7050E"/>
    <w:rsid w:val="00C710BA"/>
    <w:rsid w:val="00C73BE3"/>
    <w:rsid w:val="00C85E17"/>
    <w:rsid w:val="00C8624D"/>
    <w:rsid w:val="00C879B5"/>
    <w:rsid w:val="00CA39AB"/>
    <w:rsid w:val="00CA6CDD"/>
    <w:rsid w:val="00CA7453"/>
    <w:rsid w:val="00CB03F0"/>
    <w:rsid w:val="00CB31BE"/>
    <w:rsid w:val="00CB76F1"/>
    <w:rsid w:val="00CD334F"/>
    <w:rsid w:val="00CD499A"/>
    <w:rsid w:val="00CD703D"/>
    <w:rsid w:val="00CE2729"/>
    <w:rsid w:val="00CE7A22"/>
    <w:rsid w:val="00CF3B8B"/>
    <w:rsid w:val="00CF7CF3"/>
    <w:rsid w:val="00D06937"/>
    <w:rsid w:val="00D1134D"/>
    <w:rsid w:val="00D172E3"/>
    <w:rsid w:val="00D27833"/>
    <w:rsid w:val="00D31161"/>
    <w:rsid w:val="00D3178B"/>
    <w:rsid w:val="00D31EFD"/>
    <w:rsid w:val="00D3510B"/>
    <w:rsid w:val="00D46890"/>
    <w:rsid w:val="00D65975"/>
    <w:rsid w:val="00D72682"/>
    <w:rsid w:val="00D73C4C"/>
    <w:rsid w:val="00D75689"/>
    <w:rsid w:val="00D806CE"/>
    <w:rsid w:val="00D912A2"/>
    <w:rsid w:val="00D95884"/>
    <w:rsid w:val="00DA57BD"/>
    <w:rsid w:val="00DB1916"/>
    <w:rsid w:val="00DC42CC"/>
    <w:rsid w:val="00DC5892"/>
    <w:rsid w:val="00DD3FFC"/>
    <w:rsid w:val="00DE022D"/>
    <w:rsid w:val="00DE297C"/>
    <w:rsid w:val="00DE49DE"/>
    <w:rsid w:val="00DF05B1"/>
    <w:rsid w:val="00DF0831"/>
    <w:rsid w:val="00DF4193"/>
    <w:rsid w:val="00DF5516"/>
    <w:rsid w:val="00E06468"/>
    <w:rsid w:val="00E15B64"/>
    <w:rsid w:val="00E22582"/>
    <w:rsid w:val="00E239C9"/>
    <w:rsid w:val="00E25981"/>
    <w:rsid w:val="00E32918"/>
    <w:rsid w:val="00E36589"/>
    <w:rsid w:val="00E4390F"/>
    <w:rsid w:val="00E53B9E"/>
    <w:rsid w:val="00E55BFD"/>
    <w:rsid w:val="00E55D74"/>
    <w:rsid w:val="00E72ED8"/>
    <w:rsid w:val="00E73991"/>
    <w:rsid w:val="00E83264"/>
    <w:rsid w:val="00EA0139"/>
    <w:rsid w:val="00EA23CE"/>
    <w:rsid w:val="00EB0ECB"/>
    <w:rsid w:val="00EB1D35"/>
    <w:rsid w:val="00EB44CF"/>
    <w:rsid w:val="00EB5F67"/>
    <w:rsid w:val="00EC1CF9"/>
    <w:rsid w:val="00ED4680"/>
    <w:rsid w:val="00EE150B"/>
    <w:rsid w:val="00EF40BF"/>
    <w:rsid w:val="00EF6A99"/>
    <w:rsid w:val="00F00EB2"/>
    <w:rsid w:val="00F0324E"/>
    <w:rsid w:val="00F04538"/>
    <w:rsid w:val="00F07EC3"/>
    <w:rsid w:val="00F13087"/>
    <w:rsid w:val="00F13D93"/>
    <w:rsid w:val="00F21C9F"/>
    <w:rsid w:val="00F3086C"/>
    <w:rsid w:val="00F31940"/>
    <w:rsid w:val="00F35269"/>
    <w:rsid w:val="00F4190F"/>
    <w:rsid w:val="00F45731"/>
    <w:rsid w:val="00F620AC"/>
    <w:rsid w:val="00F77519"/>
    <w:rsid w:val="00F87ECB"/>
    <w:rsid w:val="00F902B5"/>
    <w:rsid w:val="00FB2AF7"/>
    <w:rsid w:val="00FD24E8"/>
    <w:rsid w:val="00FD6EF7"/>
    <w:rsid w:val="00FE3693"/>
    <w:rsid w:val="00FE5487"/>
    <w:rsid w:val="00FE75F1"/>
    <w:rsid w:val="00FF04EE"/>
    <w:rsid w:val="00FF143D"/>
    <w:rsid w:val="00FF1B5D"/>
    <w:rsid w:val="00FF2EB2"/>
    <w:rsid w:val="00FF58D9"/>
    <w:rsid w:val="00FF7518"/>
    <w:rsid w:val="0C5D312E"/>
    <w:rsid w:val="6BCEAB1D"/>
    <w:rsid w:val="750CC4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,"/>
  <w:listSeparator w:val=";"/>
  <w14:docId w14:val="30EF8071"/>
  <w14:defaultImageDpi w14:val="32767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fr-FR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/>
    <w:lsdException w:name="Quote" w:uiPriority="29" w:qFormat="1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/>
    <w:lsdException w:name="Unresolved Mention" w:semiHidden="1"/>
    <w:lsdException w:name="Smart Link" w:semiHidden="1" w:unhideWhenUsed="1"/>
  </w:latentStyles>
  <w:style w:type="paragraph" w:default="1" w:styleId="Normal">
    <w:name w:val="Normal"/>
    <w:qFormat/>
    <w:rsid w:val="00A35E82"/>
    <w:pPr>
      <w:spacing w:after="160"/>
    </w:pPr>
    <w:rPr>
      <w:b/>
      <w:color w:val="FFFFFF" w:themeColor="background1"/>
      <w:sz w:val="22"/>
      <w:szCs w:val="22"/>
    </w:rPr>
  </w:style>
  <w:style w:type="paragraph" w:styleId="Titre1">
    <w:name w:val="heading 1"/>
    <w:basedOn w:val="Normal"/>
    <w:next w:val="Normal"/>
    <w:link w:val="Titre1Car"/>
    <w:uiPriority w:val="9"/>
    <w:qFormat/>
    <w:rsid w:val="009D7952"/>
    <w:pPr>
      <w:keepNext/>
      <w:keepLines/>
      <w:pBdr>
        <w:bottom w:val="single" w:sz="4" w:space="2" w:color="9F2936" w:themeColor="accent2"/>
      </w:pBdr>
      <w:spacing w:before="120" w:after="120" w:line="276" w:lineRule="auto"/>
      <w:contextualSpacing/>
      <w:jc w:val="center"/>
      <w:outlineLvl w:val="0"/>
    </w:pPr>
    <w:rPr>
      <w:rFonts w:eastAsiaTheme="majorEastAsia" w:cstheme="majorBidi"/>
      <w:caps/>
      <w:noProof/>
      <w:sz w:val="44"/>
      <w:szCs w:val="40"/>
      <w:lang w:eastAsia="en-US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3A3F8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B35E06" w:themeColor="accent1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416C2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773F04" w:themeColor="accent1" w:themeShade="7F"/>
      <w:sz w:val="24"/>
      <w:szCs w:val="24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9D7952"/>
    <w:rPr>
      <w:rFonts w:eastAsiaTheme="majorEastAsia" w:cstheme="majorBidi"/>
      <w:b/>
      <w:caps/>
      <w:noProof/>
      <w:color w:val="FFFFFF" w:themeColor="background1"/>
      <w:sz w:val="44"/>
      <w:szCs w:val="40"/>
      <w:lang w:eastAsia="en-US"/>
    </w:rPr>
  </w:style>
  <w:style w:type="character" w:customStyle="1" w:styleId="Titre3Car">
    <w:name w:val="Titre 3 Car"/>
    <w:basedOn w:val="Policepardfaut"/>
    <w:link w:val="Titre3"/>
    <w:uiPriority w:val="9"/>
    <w:semiHidden/>
    <w:rsid w:val="00416C21"/>
    <w:rPr>
      <w:rFonts w:asciiTheme="majorHAnsi" w:eastAsiaTheme="majorEastAsia" w:hAnsiTheme="majorHAnsi" w:cstheme="majorBidi"/>
      <w:color w:val="773F04" w:themeColor="accent1" w:themeShade="7F"/>
    </w:rPr>
  </w:style>
  <w:style w:type="paragraph" w:styleId="Rvision">
    <w:name w:val="Revision"/>
    <w:hidden/>
    <w:uiPriority w:val="99"/>
    <w:semiHidden/>
    <w:rsid w:val="003A3F8D"/>
    <w:rPr>
      <w:sz w:val="22"/>
      <w:szCs w:val="22"/>
    </w:rPr>
  </w:style>
  <w:style w:type="character" w:customStyle="1" w:styleId="Titre2Car">
    <w:name w:val="Titre 2 Car"/>
    <w:basedOn w:val="Policepardfaut"/>
    <w:link w:val="Titre2"/>
    <w:uiPriority w:val="9"/>
    <w:semiHidden/>
    <w:rsid w:val="003A3F8D"/>
    <w:rPr>
      <w:rFonts w:asciiTheme="majorHAnsi" w:eastAsiaTheme="majorEastAsia" w:hAnsiTheme="majorHAnsi" w:cstheme="majorBidi"/>
      <w:color w:val="B35E06" w:themeColor="accent1" w:themeShade="BF"/>
      <w:sz w:val="26"/>
      <w:szCs w:val="26"/>
    </w:rPr>
  </w:style>
  <w:style w:type="table" w:styleId="Grilledutableau">
    <w:name w:val="Table Grid"/>
    <w:basedOn w:val="TableauNormal"/>
    <w:uiPriority w:val="39"/>
    <w:rsid w:val="003A3F8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-tte">
    <w:name w:val="header"/>
    <w:basedOn w:val="Normal"/>
    <w:link w:val="En-tteCar"/>
    <w:uiPriority w:val="99"/>
    <w:unhideWhenUsed/>
    <w:rsid w:val="00934269"/>
    <w:pPr>
      <w:tabs>
        <w:tab w:val="center" w:pos="4680"/>
        <w:tab w:val="right" w:pos="9360"/>
      </w:tabs>
      <w:spacing w:after="0"/>
    </w:pPr>
  </w:style>
  <w:style w:type="character" w:customStyle="1" w:styleId="En-tteCar">
    <w:name w:val="En-tête Car"/>
    <w:basedOn w:val="Policepardfaut"/>
    <w:link w:val="En-tte"/>
    <w:uiPriority w:val="99"/>
    <w:rsid w:val="00934269"/>
    <w:rPr>
      <w:sz w:val="22"/>
      <w:szCs w:val="22"/>
    </w:rPr>
  </w:style>
  <w:style w:type="paragraph" w:styleId="Pieddepage">
    <w:name w:val="footer"/>
    <w:basedOn w:val="Normal"/>
    <w:link w:val="PieddepageCar"/>
    <w:uiPriority w:val="99"/>
    <w:unhideWhenUsed/>
    <w:rsid w:val="00934269"/>
    <w:pPr>
      <w:tabs>
        <w:tab w:val="center" w:pos="4680"/>
        <w:tab w:val="right" w:pos="9360"/>
      </w:tabs>
      <w:spacing w:after="0"/>
    </w:pPr>
  </w:style>
  <w:style w:type="character" w:customStyle="1" w:styleId="PieddepageCar">
    <w:name w:val="Pied de page Car"/>
    <w:basedOn w:val="Policepardfaut"/>
    <w:link w:val="Pieddepage"/>
    <w:uiPriority w:val="99"/>
    <w:rsid w:val="00934269"/>
    <w:rPr>
      <w:sz w:val="22"/>
      <w:szCs w:val="22"/>
    </w:rPr>
  </w:style>
  <w:style w:type="character" w:styleId="Textedelespacerserv">
    <w:name w:val="Placeholder Text"/>
    <w:basedOn w:val="Policepardfaut"/>
    <w:uiPriority w:val="99"/>
    <w:semiHidden/>
    <w:rsid w:val="006030A1"/>
    <w:rPr>
      <w:color w:val="808080"/>
    </w:rPr>
  </w:style>
  <w:style w:type="paragraph" w:customStyle="1" w:styleId="Coordonnes">
    <w:name w:val="Coordonnées"/>
    <w:basedOn w:val="Normal"/>
    <w:qFormat/>
    <w:rsid w:val="006030A1"/>
    <w:pPr>
      <w:spacing w:before="480" w:after="0"/>
      <w:contextualSpacing/>
      <w:jc w:val="center"/>
    </w:pPr>
    <w:rPr>
      <w:b w:val="0"/>
      <w:caps/>
      <w:sz w:val="28"/>
    </w:rPr>
  </w:style>
  <w:style w:type="paragraph" w:styleId="Citation">
    <w:name w:val="Quote"/>
    <w:basedOn w:val="Normal"/>
    <w:next w:val="Normal"/>
    <w:link w:val="CitationCar"/>
    <w:uiPriority w:val="29"/>
    <w:qFormat/>
    <w:rsid w:val="00A35E82"/>
    <w:pPr>
      <w:spacing w:after="240"/>
      <w:ind w:left="864" w:right="900"/>
      <w:jc w:val="center"/>
    </w:pPr>
    <w:rPr>
      <w:rFonts w:asciiTheme="majorHAnsi" w:hAnsiTheme="majorHAnsi"/>
      <w:iCs/>
      <w:caps/>
      <w:sz w:val="32"/>
      <w:szCs w:val="24"/>
    </w:rPr>
  </w:style>
  <w:style w:type="character" w:customStyle="1" w:styleId="CitationCar">
    <w:name w:val="Citation Car"/>
    <w:basedOn w:val="Policepardfaut"/>
    <w:link w:val="Citation"/>
    <w:uiPriority w:val="29"/>
    <w:rsid w:val="00A35E82"/>
    <w:rPr>
      <w:rFonts w:asciiTheme="majorHAnsi" w:hAnsiTheme="majorHAnsi"/>
      <w:b/>
      <w:iCs/>
      <w:caps/>
      <w:color w:val="FFFFFF" w:themeColor="background1"/>
      <w:sz w:val="32"/>
    </w:rPr>
  </w:style>
  <w:style w:type="paragraph" w:customStyle="1" w:styleId="Nomdelarticle">
    <w:name w:val="Nom de l’article"/>
    <w:basedOn w:val="Normal"/>
    <w:qFormat/>
    <w:rsid w:val="00EF6A99"/>
    <w:pPr>
      <w:spacing w:after="0"/>
    </w:pPr>
    <w:rPr>
      <w:caps/>
    </w:rPr>
  </w:style>
  <w:style w:type="paragraph" w:styleId="Sansinterligne">
    <w:name w:val="No Spacing"/>
    <w:uiPriority w:val="1"/>
    <w:qFormat/>
    <w:rsid w:val="00EF6A99"/>
    <w:rPr>
      <w:b/>
      <w:color w:val="FFFFFF" w:themeColor="background1"/>
      <w:sz w:val="22"/>
      <w:szCs w:val="22"/>
    </w:rPr>
  </w:style>
  <w:style w:type="paragraph" w:customStyle="1" w:styleId="Descriptiondelarticle">
    <w:name w:val="Description de l’article"/>
    <w:basedOn w:val="Normal"/>
    <w:qFormat/>
    <w:rsid w:val="00EF6A99"/>
    <w:pPr>
      <w:spacing w:after="0"/>
    </w:pPr>
    <w:rPr>
      <w:b w:val="0"/>
    </w:rPr>
  </w:style>
  <w:style w:type="paragraph" w:customStyle="1" w:styleId="Cotdelarticle">
    <w:name w:val="Coût de l’article"/>
    <w:basedOn w:val="Normal"/>
    <w:qFormat/>
    <w:rsid w:val="00EF6A99"/>
    <w:pPr>
      <w:spacing w:after="0"/>
      <w:jc w:val="right"/>
    </w:pPr>
    <w:rPr>
      <w:b w:val="0"/>
    </w:rPr>
  </w:style>
  <w:style w:type="paragraph" w:styleId="Lgende">
    <w:name w:val="caption"/>
    <w:basedOn w:val="Normal"/>
    <w:next w:val="Normal"/>
    <w:uiPriority w:val="35"/>
    <w:qFormat/>
    <w:rsid w:val="006124D0"/>
    <w:pPr>
      <w:spacing w:after="200"/>
    </w:pPr>
    <w:rPr>
      <w:b w:val="0"/>
      <w:iCs/>
      <w:sz w:val="16"/>
      <w:szCs w:val="18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5A3DE5"/>
    <w:pPr>
      <w:spacing w:after="0"/>
    </w:pPr>
    <w:rPr>
      <w:rFonts w:ascii="Segoe UI" w:hAnsi="Segoe UI" w:cs="Segoe UI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5A3DE5"/>
    <w:rPr>
      <w:rFonts w:ascii="Segoe UI" w:hAnsi="Segoe UI" w:cs="Segoe UI"/>
      <w:b/>
      <w:color w:val="FFFFFF" w:themeColor="background1"/>
      <w:sz w:val="18"/>
      <w:szCs w:val="18"/>
    </w:rPr>
  </w:style>
  <w:style w:type="paragraph" w:styleId="Paragraphedeliste">
    <w:name w:val="List Paragraph"/>
    <w:basedOn w:val="Normal"/>
    <w:uiPriority w:val="34"/>
    <w:rsid w:val="00E239C9"/>
    <w:pPr>
      <w:ind w:left="720"/>
      <w:contextualSpacing/>
    </w:pPr>
  </w:style>
  <w:style w:type="character" w:styleId="Marquedecommentaire">
    <w:name w:val="annotation reference"/>
    <w:basedOn w:val="Policepardfaut"/>
    <w:uiPriority w:val="99"/>
    <w:semiHidden/>
    <w:unhideWhenUsed/>
    <w:rsid w:val="007D2ACA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7D2ACA"/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7D2ACA"/>
    <w:rPr>
      <w:b/>
      <w:color w:val="FFFFFF" w:themeColor="background1"/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7D2ACA"/>
    <w:rPr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7D2ACA"/>
    <w:rPr>
      <w:b/>
      <w:bCs/>
      <w:color w:val="FFFFFF" w:themeColor="background1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20543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 /><Relationship Id="rId13" Type="http://schemas.openxmlformats.org/officeDocument/2006/relationships/image" Target="media/image3.jpg" /><Relationship Id="rId18" Type="http://schemas.openxmlformats.org/officeDocument/2006/relationships/image" Target="media/image8.jpg" /><Relationship Id="rId26" Type="http://schemas.openxmlformats.org/officeDocument/2006/relationships/image" Target="media/image16.jpg" /><Relationship Id="rId3" Type="http://schemas.openxmlformats.org/officeDocument/2006/relationships/customXml" Target="../customXml/item3.xml" /><Relationship Id="rId21" Type="http://schemas.openxmlformats.org/officeDocument/2006/relationships/image" Target="media/image11.jpg" /><Relationship Id="rId7" Type="http://schemas.openxmlformats.org/officeDocument/2006/relationships/settings" Target="settings.xml" /><Relationship Id="rId12" Type="http://schemas.openxmlformats.org/officeDocument/2006/relationships/image" Target="media/image2.jpg" /><Relationship Id="rId17" Type="http://schemas.openxmlformats.org/officeDocument/2006/relationships/image" Target="media/image7.jpg" /><Relationship Id="rId25" Type="http://schemas.openxmlformats.org/officeDocument/2006/relationships/image" Target="media/image15.jpg" /><Relationship Id="rId2" Type="http://schemas.openxmlformats.org/officeDocument/2006/relationships/customXml" Target="../customXml/item2.xml" /><Relationship Id="rId16" Type="http://schemas.openxmlformats.org/officeDocument/2006/relationships/image" Target="media/image6.jpg" /><Relationship Id="rId20" Type="http://schemas.openxmlformats.org/officeDocument/2006/relationships/image" Target="media/image10.jpg" /><Relationship Id="rId29" Type="http://schemas.openxmlformats.org/officeDocument/2006/relationships/header" Target="header2.xml" /><Relationship Id="rId1" Type="http://schemas.openxmlformats.org/officeDocument/2006/relationships/customXml" Target="../customXml/item1.xml" /><Relationship Id="rId6" Type="http://schemas.openxmlformats.org/officeDocument/2006/relationships/styles" Target="styles.xml" /><Relationship Id="rId11" Type="http://schemas.openxmlformats.org/officeDocument/2006/relationships/image" Target="media/image1.jpg" /><Relationship Id="rId24" Type="http://schemas.openxmlformats.org/officeDocument/2006/relationships/image" Target="media/image14.jpg" /><Relationship Id="rId5" Type="http://schemas.openxmlformats.org/officeDocument/2006/relationships/numbering" Target="numbering.xml" /><Relationship Id="rId15" Type="http://schemas.openxmlformats.org/officeDocument/2006/relationships/image" Target="media/image5.jpg" /><Relationship Id="rId23" Type="http://schemas.openxmlformats.org/officeDocument/2006/relationships/image" Target="media/image13.jpg" /><Relationship Id="rId28" Type="http://schemas.openxmlformats.org/officeDocument/2006/relationships/header" Target="header1.xml" /><Relationship Id="rId10" Type="http://schemas.openxmlformats.org/officeDocument/2006/relationships/endnotes" Target="endnotes.xml" /><Relationship Id="rId19" Type="http://schemas.openxmlformats.org/officeDocument/2006/relationships/image" Target="media/image9.jpg" /><Relationship Id="rId31" Type="http://schemas.openxmlformats.org/officeDocument/2006/relationships/theme" Target="theme/theme1.xml" /><Relationship Id="rId4" Type="http://schemas.openxmlformats.org/officeDocument/2006/relationships/customXml" Target="../customXml/item4.xml" /><Relationship Id="rId9" Type="http://schemas.openxmlformats.org/officeDocument/2006/relationships/footnotes" Target="footnotes.xml" /><Relationship Id="rId14" Type="http://schemas.openxmlformats.org/officeDocument/2006/relationships/image" Target="media/image4.png" /><Relationship Id="rId22" Type="http://schemas.openxmlformats.org/officeDocument/2006/relationships/image" Target="media/image12.png" /><Relationship Id="rId27" Type="http://schemas.openxmlformats.org/officeDocument/2006/relationships/image" Target="media/image17.jpg" /><Relationship Id="rId30" Type="http://schemas.openxmlformats.org/officeDocument/2006/relationships/fontTable" Target="fontTable.xml" /></Relationships>
</file>

<file path=word/_rels/header1.xml.rels><?xml version="1.0" encoding="UTF-8" standalone="yes"?>
<Relationships xmlns="http://schemas.openxmlformats.org/package/2006/relationships"><Relationship Id="rId8" Type="http://schemas.openxmlformats.org/officeDocument/2006/relationships/image" Target="media/image25.jpeg" /><Relationship Id="rId13" Type="http://schemas.openxmlformats.org/officeDocument/2006/relationships/image" Target="media/image30.jpeg" /><Relationship Id="rId3" Type="http://schemas.openxmlformats.org/officeDocument/2006/relationships/image" Target="media/image20.png" /><Relationship Id="rId7" Type="http://schemas.openxmlformats.org/officeDocument/2006/relationships/image" Target="media/image24.jpg" /><Relationship Id="rId12" Type="http://schemas.openxmlformats.org/officeDocument/2006/relationships/image" Target="media/image29.jpeg" /><Relationship Id="rId2" Type="http://schemas.openxmlformats.org/officeDocument/2006/relationships/image" Target="media/image19.png" /><Relationship Id="rId1" Type="http://schemas.openxmlformats.org/officeDocument/2006/relationships/image" Target="media/image18.jpg" /><Relationship Id="rId6" Type="http://schemas.openxmlformats.org/officeDocument/2006/relationships/image" Target="media/image23.jpg" /><Relationship Id="rId11" Type="http://schemas.openxmlformats.org/officeDocument/2006/relationships/image" Target="media/image28.jpeg" /><Relationship Id="rId5" Type="http://schemas.openxmlformats.org/officeDocument/2006/relationships/image" Target="media/image22.jpg" /><Relationship Id="rId10" Type="http://schemas.openxmlformats.org/officeDocument/2006/relationships/image" Target="media/image27.png" /><Relationship Id="rId4" Type="http://schemas.openxmlformats.org/officeDocument/2006/relationships/image" Target="media/image21.jpg" /><Relationship Id="rId9" Type="http://schemas.openxmlformats.org/officeDocument/2006/relationships/image" Target="media/image26.png" /><Relationship Id="rId14" Type="http://schemas.openxmlformats.org/officeDocument/2006/relationships/image" Target="media/image31.jpeg" 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34.jpeg" /><Relationship Id="rId2" Type="http://schemas.openxmlformats.org/officeDocument/2006/relationships/image" Target="media/image26.jpg" /><Relationship Id="rId1" Type="http://schemas.openxmlformats.org/officeDocument/2006/relationships/image" Target="media/image25.jpg" /><Relationship Id="rId4" Type="http://schemas.openxmlformats.org/officeDocument/2006/relationships/image" Target="media/image35.jpeg" 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hajja\AppData\Roaming\Microsoft\Templates\Brochure%20de%20restaurant.dotx" TargetMode="External" /></Relationships>
</file>

<file path=word/theme/theme1.xml><?xml version="1.0" encoding="utf-8"?>
<a:theme xmlns:a="http://schemas.openxmlformats.org/drawingml/2006/main" name="Office Theme">
  <a:themeElements>
    <a:clrScheme name="Aspect">
      <a:dk1>
        <a:sysClr val="windowText" lastClr="000000"/>
      </a:dk1>
      <a:lt1>
        <a:sysClr val="window" lastClr="FFFFFF"/>
      </a:lt1>
      <a:dk2>
        <a:srgbClr val="323232"/>
      </a:dk2>
      <a:lt2>
        <a:srgbClr val="E3DED1"/>
      </a:lt2>
      <a:accent1>
        <a:srgbClr val="F07F09"/>
      </a:accent1>
      <a:accent2>
        <a:srgbClr val="9F2936"/>
      </a:accent2>
      <a:accent3>
        <a:srgbClr val="1B587C"/>
      </a:accent3>
      <a:accent4>
        <a:srgbClr val="4E8542"/>
      </a:accent4>
      <a:accent5>
        <a:srgbClr val="604878"/>
      </a:accent5>
      <a:accent6>
        <a:srgbClr val="C19859"/>
      </a:accent6>
      <a:hlink>
        <a:srgbClr val="6B9F25"/>
      </a:hlink>
      <a:folHlink>
        <a:srgbClr val="B26B0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 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 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 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 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A3866DD2-D645-43AA-A026-888032DB1FED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2D3710CF-7266-4900-A753-A7A9FC8CB573}">
  <ds:schemaRefs>
    <ds:schemaRef ds:uri="http://schemas.openxmlformats.org/officeDocument/2006/bibliography"/>
    <ds:schemaRef ds:uri="http://www.w3.org/2000/xmlns/"/>
  </ds:schemaRefs>
</ds:datastoreItem>
</file>

<file path=customXml/itemProps3.xml><?xml version="1.0" encoding="utf-8"?>
<ds:datastoreItem xmlns:ds="http://schemas.openxmlformats.org/officeDocument/2006/customXml" ds:itemID="{EFBED5CE-95A0-48B3-9377-895597E4718C}">
  <ds:schemaRefs>
    <ds:schemaRef ds:uri="http://schemas.microsoft.com/office/2006/metadata/properties"/>
    <ds:schemaRef ds:uri="http://www.w3.org/2000/xmlns/"/>
    <ds:schemaRef ds:uri="71af3243-3dd4-4a8d-8c0d-dd76da1f02a5"/>
    <ds:schemaRef ds:uri="http://www.w3.org/2001/XMLSchema-instance"/>
  </ds:schemaRefs>
</ds:datastoreItem>
</file>

<file path=customXml/itemProps4.xml><?xml version="1.0" encoding="utf-8"?>
<ds:datastoreItem xmlns:ds="http://schemas.openxmlformats.org/officeDocument/2006/customXml" ds:itemID="{2D7005FF-39D8-43A1-82CF-4B8592AF7527}">
  <ds:schemaRefs>
    <ds:schemaRef ds:uri="http://schemas.microsoft.com/office/2006/metadata/contentType"/>
    <ds:schemaRef ds:uri="http://schemas.microsoft.com/office/2006/metadata/properties/metaAttributes"/>
    <ds:schemaRef ds:uri="http://www.w3.org/2000/xmlns/"/>
    <ds:schemaRef ds:uri="http://www.w3.org/2001/XMLSchema"/>
    <ds:schemaRef ds:uri="71af3243-3dd4-4a8d-8c0d-dd76da1f02a5"/>
    <ds:schemaRef ds:uri="16c05727-aa75-4e4a-9b5f-8a80a1165891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Brochure%20de%20restaurant.dotx</Template>
  <TotalTime>0</TotalTime>
  <Pages>1</Pages>
  <Words>161</Words>
  <Characters>887</Characters>
  <Application>Microsoft Office Word</Application>
  <DocSecurity>0</DocSecurity>
  <Lines>7</Lines>
  <Paragraphs>2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1046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2020-10-30T00:13:00Z</dcterms:created>
  <dcterms:modified xsi:type="dcterms:W3CDTF">2020-10-30T00:13:00Z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